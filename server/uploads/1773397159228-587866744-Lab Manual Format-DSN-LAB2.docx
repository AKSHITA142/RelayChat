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948F" w14:textId="77777777" w:rsidR="00326D97" w:rsidRDefault="00326D97" w:rsidP="006C0D59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837DD43" w14:textId="3C97E47C" w:rsidR="00202C51" w:rsidRDefault="006C0D59" w:rsidP="006C0D5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6C0D59">
        <w:rPr>
          <w:rFonts w:ascii="Times New Roman" w:hAnsi="Times New Roman"/>
          <w:b/>
          <w:bCs/>
          <w:sz w:val="24"/>
          <w:szCs w:val="24"/>
        </w:rPr>
        <w:t xml:space="preserve">EXPERIMENT: </w:t>
      </w:r>
      <w:r w:rsidR="0083677B">
        <w:rPr>
          <w:rFonts w:ascii="Times New Roman" w:hAnsi="Times New Roman"/>
          <w:b/>
          <w:bCs/>
          <w:sz w:val="24"/>
          <w:szCs w:val="24"/>
        </w:rPr>
        <w:t>5</w:t>
      </w:r>
    </w:p>
    <w:p w14:paraId="22303F17" w14:textId="6D103ABA" w:rsidR="006C0D59" w:rsidRDefault="00F75B2B" w:rsidP="00571373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6B3BD2">
        <w:rPr>
          <w:rFonts w:ascii="Times New Roman" w:hAnsi="Times New Roman"/>
          <w:b/>
          <w:bCs/>
          <w:sz w:val="28"/>
          <w:szCs w:val="28"/>
          <w:u w:val="single"/>
        </w:rPr>
        <w:t>OBJECTIVE:</w:t>
      </w:r>
      <w:r w:rsidR="00A9703F" w:rsidRPr="006B3BD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80894" w:rsidRPr="006B3BD2">
        <w:rPr>
          <w:rFonts w:ascii="Times New Roman" w:hAnsi="Times New Roman"/>
          <w:sz w:val="28"/>
          <w:szCs w:val="28"/>
        </w:rPr>
        <w:t xml:space="preserve">Design the </w:t>
      </w:r>
      <w:proofErr w:type="gramStart"/>
      <w:r w:rsidR="00C839D8">
        <w:rPr>
          <w:rFonts w:ascii="Times New Roman" w:hAnsi="Times New Roman"/>
          <w:sz w:val="28"/>
          <w:szCs w:val="28"/>
        </w:rPr>
        <w:t>LAN(</w:t>
      </w:r>
      <w:proofErr w:type="gramEnd"/>
      <w:r w:rsidR="00C839D8">
        <w:rPr>
          <w:rFonts w:ascii="Times New Roman" w:hAnsi="Times New Roman"/>
          <w:sz w:val="28"/>
          <w:szCs w:val="28"/>
        </w:rPr>
        <w:t xml:space="preserve">Local Area Network) </w:t>
      </w:r>
      <w:r w:rsidR="00480894" w:rsidRPr="006B3BD2">
        <w:rPr>
          <w:rFonts w:ascii="Times New Roman" w:hAnsi="Times New Roman"/>
          <w:sz w:val="28"/>
          <w:szCs w:val="28"/>
        </w:rPr>
        <w:t>in Cisco Packet Tracer.</w:t>
      </w:r>
    </w:p>
    <w:p w14:paraId="4F234DBB" w14:textId="77777777" w:rsidR="000C1987" w:rsidRPr="006B3BD2" w:rsidRDefault="000C1987" w:rsidP="00571373">
      <w:pPr>
        <w:spacing w:after="120"/>
        <w:jc w:val="both"/>
        <w:rPr>
          <w:rFonts w:ascii="Times New Roman" w:hAnsi="Times New Roman"/>
          <w:sz w:val="28"/>
          <w:szCs w:val="28"/>
          <w:lang w:bidi="hi-IN"/>
        </w:rPr>
      </w:pPr>
    </w:p>
    <w:p w14:paraId="2FF1107A" w14:textId="6FEC7684" w:rsidR="006C0D59" w:rsidRDefault="000A0925" w:rsidP="00892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u w:val="single"/>
        </w:rPr>
      </w:pPr>
      <w:r w:rsidRPr="006B3BD2">
        <w:rPr>
          <w:rFonts w:ascii="Times New Roman" w:hAnsi="Times New Roman"/>
          <w:b/>
          <w:sz w:val="28"/>
          <w:szCs w:val="28"/>
          <w:u w:val="single"/>
        </w:rPr>
        <w:t xml:space="preserve">SOFTWARE </w:t>
      </w:r>
      <w:r w:rsidR="00F75B2B" w:rsidRPr="006B3BD2">
        <w:rPr>
          <w:rFonts w:ascii="Times New Roman" w:hAnsi="Times New Roman"/>
          <w:b/>
          <w:sz w:val="28"/>
          <w:szCs w:val="28"/>
          <w:u w:val="single"/>
        </w:rPr>
        <w:t>USED:</w:t>
      </w:r>
      <w:r w:rsidR="00480894" w:rsidRPr="006B3BD2">
        <w:rPr>
          <w:sz w:val="28"/>
          <w:szCs w:val="28"/>
        </w:rPr>
        <w:t xml:space="preserve"> </w:t>
      </w:r>
      <w:r w:rsidR="00480894" w:rsidRPr="006B3BD2">
        <w:rPr>
          <w:rFonts w:ascii="Times New Roman" w:hAnsi="Times New Roman"/>
          <w:bCs/>
          <w:sz w:val="28"/>
          <w:szCs w:val="28"/>
          <w:u w:val="single"/>
        </w:rPr>
        <w:t>Cisco Packet Tracer.</w:t>
      </w:r>
    </w:p>
    <w:p w14:paraId="3265964E" w14:textId="77777777" w:rsidR="000C1987" w:rsidRPr="006B3BD2" w:rsidRDefault="000C1987" w:rsidP="00892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E11D7DC" w14:textId="77777777" w:rsidR="006C0D59" w:rsidRPr="006B3BD2" w:rsidRDefault="006C0D59" w:rsidP="00892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bidi="hi-IN"/>
        </w:rPr>
      </w:pPr>
    </w:p>
    <w:p w14:paraId="146D0E6C" w14:textId="6476ECAD" w:rsidR="006C0D59" w:rsidRDefault="00F75B2B" w:rsidP="00A970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B3BD2">
        <w:rPr>
          <w:rFonts w:ascii="Times New Roman" w:hAnsi="Times New Roman"/>
          <w:b/>
          <w:sz w:val="28"/>
          <w:szCs w:val="28"/>
          <w:u w:val="single"/>
        </w:rPr>
        <w:t>THEORY:</w:t>
      </w:r>
      <w:r w:rsidR="006C0D59" w:rsidRPr="006B3BD2">
        <w:rPr>
          <w:rFonts w:ascii="Times New Roman" w:hAnsi="Times New Roman"/>
          <w:sz w:val="28"/>
          <w:szCs w:val="28"/>
        </w:rPr>
        <w:t xml:space="preserve"> </w:t>
      </w:r>
    </w:p>
    <w:p w14:paraId="1954AC82" w14:textId="77777777" w:rsidR="00BE47E5" w:rsidRPr="00D1422B" w:rsidRDefault="00BE47E5" w:rsidP="00A970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9BAE07B" w14:textId="4C3AB004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 xml:space="preserve"> LAN stands for Local Area Network.</w:t>
      </w:r>
    </w:p>
    <w:p w14:paraId="014298F1" w14:textId="6D197A04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 xml:space="preserve"> It is a network that connects computers and devices within a small area such as a home, school, office, or building.</w:t>
      </w:r>
    </w:p>
    <w:p w14:paraId="72F20940" w14:textId="727AADB8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 xml:space="preserve"> In a LAN, computers are connected using cables (Ethernet) or wireless (Wi-Fi).</w:t>
      </w:r>
    </w:p>
    <w:p w14:paraId="4A59C2D4" w14:textId="74E6A6C4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LAN allows users to share resources like files, printers, internet connection, and applications.</w:t>
      </w:r>
    </w:p>
    <w:p w14:paraId="709417A7" w14:textId="02E3D211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It usually has high data transfer speed compared to larger networks.</w:t>
      </w:r>
    </w:p>
    <w:p w14:paraId="7C5C5D4C" w14:textId="7919AF51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LAN is privately owned and managed by an organization or individual.</w:t>
      </w:r>
    </w:p>
    <w:p w14:paraId="5F28CE60" w14:textId="77777777" w:rsid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Common devices used in LAN include switches, routers, network cables, and computers.</w:t>
      </w:r>
    </w:p>
    <w:p w14:paraId="483E8C73" w14:textId="31CAB574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Star topology is the most commonly used topology in LAN networks.</w:t>
      </w:r>
    </w:p>
    <w:p w14:paraId="229EF451" w14:textId="256F635B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LAN networks are cheaper to set up and maintain compared to WAN.</w:t>
      </w:r>
    </w:p>
    <w:p w14:paraId="470F876A" w14:textId="0C11BD70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6358F8">
        <w:rPr>
          <w:rFonts w:ascii="Times New Roman" w:hAnsi="Times New Roman"/>
          <w:b/>
          <w:bCs/>
          <w:sz w:val="28"/>
          <w:szCs w:val="28"/>
          <w:lang w:val="en-IN"/>
        </w:rPr>
        <w:t>Example: Computer network in a school computer lab or office.</w:t>
      </w:r>
    </w:p>
    <w:p w14:paraId="38804C00" w14:textId="77777777" w:rsidR="008A74A2" w:rsidRPr="006B3BD2" w:rsidRDefault="008A74A2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BEF0530" w14:textId="46969A33" w:rsidR="00A9703F" w:rsidRPr="006B3BD2" w:rsidRDefault="00A9703F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6B3BD2">
        <w:rPr>
          <w:rFonts w:ascii="Times New Roman" w:hAnsi="Times New Roman"/>
          <w:b/>
          <w:bCs/>
          <w:sz w:val="28"/>
          <w:szCs w:val="28"/>
          <w:u w:val="single"/>
        </w:rPr>
        <w:t>CODE:</w:t>
      </w:r>
      <w:r w:rsidR="00480894" w:rsidRPr="006B3BD2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="00480894" w:rsidRPr="006B3BD2">
        <w:rPr>
          <w:rFonts w:ascii="Times New Roman" w:hAnsi="Times New Roman"/>
          <w:sz w:val="28"/>
          <w:szCs w:val="28"/>
        </w:rPr>
        <w:t>Not applicable</w:t>
      </w:r>
    </w:p>
    <w:p w14:paraId="2128F912" w14:textId="77777777" w:rsidR="00A9703F" w:rsidRPr="006B3BD2" w:rsidRDefault="00A9703F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F7C28F2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3F8E4C1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7CB1246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B4F1546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861DD40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9BE726D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386875C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46412FD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3F18F72" w14:textId="77777777" w:rsidR="00D1422B" w:rsidRDefault="00D1422B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F195C7A" w14:textId="77777777" w:rsidR="00480894" w:rsidRDefault="00480894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CF074DE" w14:textId="2A72054E" w:rsidR="008A74A2" w:rsidRPr="006B3BD2" w:rsidRDefault="008A74A2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6B3BD2">
        <w:rPr>
          <w:rFonts w:ascii="Times New Roman" w:hAnsi="Times New Roman"/>
          <w:b/>
          <w:bCs/>
          <w:sz w:val="28"/>
          <w:szCs w:val="28"/>
          <w:u w:val="single"/>
        </w:rPr>
        <w:t>PROCEDURE:</w:t>
      </w:r>
    </w:p>
    <w:p w14:paraId="39177FD3" w14:textId="77777777" w:rsidR="00A07303" w:rsidRPr="006358F8" w:rsidRDefault="00A07303" w:rsidP="008A74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2FC3DBE6" w14:textId="1AE6B867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1.</w:t>
      </w:r>
      <w:r w:rsidRPr="006358F8">
        <w:rPr>
          <w:rFonts w:ascii="Times-Roman" w:hAnsi="Times-Roman" w:cs="Times-Roman"/>
          <w:sz w:val="28"/>
          <w:szCs w:val="28"/>
          <w:lang w:val="en-IN"/>
        </w:rPr>
        <w:t>Collect required devices such as computers, switch/hub, router, and Ethernet cables.</w:t>
      </w:r>
    </w:p>
    <w:p w14:paraId="07D7D289" w14:textId="5C93A2BB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2.</w:t>
      </w:r>
      <w:r w:rsidRPr="006358F8">
        <w:rPr>
          <w:rFonts w:ascii="Times-Roman" w:hAnsi="Times-Roman" w:cs="Times-Roman"/>
          <w:sz w:val="28"/>
          <w:szCs w:val="28"/>
          <w:lang w:val="en-IN"/>
        </w:rPr>
        <w:t>Connect the switch or hub to a power source.</w:t>
      </w:r>
    </w:p>
    <w:p w14:paraId="7DB48C49" w14:textId="376DE962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3.</w:t>
      </w:r>
      <w:r w:rsidRPr="006358F8">
        <w:rPr>
          <w:rFonts w:ascii="Times-Roman" w:hAnsi="Times-Roman" w:cs="Times-Roman"/>
          <w:sz w:val="28"/>
          <w:szCs w:val="28"/>
          <w:lang w:val="en-IN"/>
        </w:rPr>
        <w:t>Connect all computers to the switch/hub using Ethernet cables.</w:t>
      </w:r>
    </w:p>
    <w:p w14:paraId="1276C768" w14:textId="36C57E6E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4.</w:t>
      </w:r>
      <w:r w:rsidRPr="006358F8">
        <w:rPr>
          <w:rFonts w:ascii="Times-Roman" w:hAnsi="Times-Roman" w:cs="Times-Roman"/>
          <w:sz w:val="28"/>
          <w:szCs w:val="28"/>
          <w:lang w:val="en-IN"/>
        </w:rPr>
        <w:t>Connect the router to the switch if internet access is needed.</w:t>
      </w:r>
    </w:p>
    <w:p w14:paraId="71CC900F" w14:textId="448B3B7F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5.</w:t>
      </w:r>
      <w:r w:rsidRPr="006358F8">
        <w:rPr>
          <w:rFonts w:ascii="Times-Roman" w:hAnsi="Times-Roman" w:cs="Times-Roman"/>
          <w:sz w:val="28"/>
          <w:szCs w:val="28"/>
          <w:lang w:val="en-IN"/>
        </w:rPr>
        <w:t>Assign IP addresses to each computer (automatically by DHCP or manually).</w:t>
      </w:r>
    </w:p>
    <w:p w14:paraId="4FBF80E4" w14:textId="5E497A98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6.</w:t>
      </w:r>
      <w:r w:rsidRPr="006358F8">
        <w:rPr>
          <w:rFonts w:ascii="Times-Roman" w:hAnsi="Times-Roman" w:cs="Times-Roman"/>
          <w:sz w:val="28"/>
          <w:szCs w:val="28"/>
          <w:lang w:val="en-IN"/>
        </w:rPr>
        <w:t>Configure network settings on each computer.</w:t>
      </w:r>
    </w:p>
    <w:p w14:paraId="00C084F9" w14:textId="56581D2E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7.</w:t>
      </w:r>
      <w:r w:rsidRPr="006358F8">
        <w:rPr>
          <w:rFonts w:ascii="Times-Roman" w:hAnsi="Times-Roman" w:cs="Times-Roman"/>
          <w:sz w:val="28"/>
          <w:szCs w:val="28"/>
          <w:lang w:val="en-IN"/>
        </w:rPr>
        <w:t>Check the network connection to ensure all computers can communicate with each other.</w:t>
      </w:r>
    </w:p>
    <w:p w14:paraId="74B9E546" w14:textId="67921B8E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  <w:lang w:val="en-IN"/>
        </w:rPr>
      </w:pPr>
      <w:r w:rsidRPr="006358F8">
        <w:rPr>
          <w:rFonts w:ascii="Times-Roman" w:hAnsi="Times-Roman" w:cs="Times-Roman"/>
          <w:sz w:val="28"/>
          <w:szCs w:val="28"/>
          <w:lang w:val="en-IN"/>
        </w:rPr>
        <w:t>8.</w:t>
      </w:r>
      <w:r w:rsidRPr="006358F8">
        <w:rPr>
          <w:rFonts w:ascii="Times-Roman" w:hAnsi="Times-Roman" w:cs="Times-Roman"/>
          <w:sz w:val="28"/>
          <w:szCs w:val="28"/>
          <w:lang w:val="en-IN"/>
        </w:rPr>
        <w:t>Test resource sharing such as files, printers, or internet.</w:t>
      </w:r>
    </w:p>
    <w:p w14:paraId="2A766D1B" w14:textId="2A98CE84" w:rsidR="006C0D59" w:rsidRPr="006B3BD2" w:rsidRDefault="006C0D59" w:rsidP="00A9703F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8"/>
          <w:szCs w:val="28"/>
        </w:rPr>
      </w:pPr>
    </w:p>
    <w:p w14:paraId="1C446E2A" w14:textId="77777777" w:rsidR="006C0D59" w:rsidRPr="006B3BD2" w:rsidRDefault="006C0D59" w:rsidP="006C0D5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14:paraId="60E085B1" w14:textId="5D118B08" w:rsidR="00A07303" w:rsidRPr="006B3BD2" w:rsidRDefault="00A07303" w:rsidP="005577D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6B3BD2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A74A2" w:rsidRPr="006B3BD2">
        <w:rPr>
          <w:rFonts w:ascii="Times New Roman" w:hAnsi="Times New Roman"/>
          <w:b/>
          <w:bCs/>
          <w:sz w:val="28"/>
          <w:szCs w:val="28"/>
          <w:u w:val="single"/>
        </w:rPr>
        <w:t>RESULTS:</w:t>
      </w:r>
      <w:r w:rsidR="008A74A2" w:rsidRPr="006B3BD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5EC3A6C" w14:textId="77777777" w:rsidR="00A07303" w:rsidRPr="006B3BD2" w:rsidRDefault="00A07303" w:rsidP="005577D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790D5D3" w14:textId="77777777" w:rsidR="00A07303" w:rsidRPr="006B3BD2" w:rsidRDefault="00A07303" w:rsidP="005577D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2329"/>
        <w:gridCol w:w="2331"/>
        <w:gridCol w:w="2344"/>
        <w:gridCol w:w="2346"/>
      </w:tblGrid>
      <w:tr w:rsidR="00A07303" w:rsidRPr="006B3BD2" w14:paraId="70BA4778" w14:textId="77777777" w:rsidTr="00A07303">
        <w:tc>
          <w:tcPr>
            <w:tcW w:w="2394" w:type="dxa"/>
          </w:tcPr>
          <w:p w14:paraId="7D542134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Level</w:t>
            </w:r>
          </w:p>
        </w:tc>
        <w:tc>
          <w:tcPr>
            <w:tcW w:w="2394" w:type="dxa"/>
            <w:vAlign w:val="center"/>
          </w:tcPr>
          <w:p w14:paraId="1F8AC5B3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Block Diagram</w:t>
            </w:r>
          </w:p>
        </w:tc>
        <w:tc>
          <w:tcPr>
            <w:tcW w:w="2394" w:type="dxa"/>
            <w:vAlign w:val="center"/>
          </w:tcPr>
          <w:p w14:paraId="29CF169B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Running Simulation</w:t>
            </w:r>
          </w:p>
        </w:tc>
        <w:tc>
          <w:tcPr>
            <w:tcW w:w="2394" w:type="dxa"/>
            <w:vAlign w:val="center"/>
          </w:tcPr>
          <w:p w14:paraId="08A30317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Analysis (Command Prompt)</w:t>
            </w:r>
          </w:p>
        </w:tc>
      </w:tr>
      <w:tr w:rsidR="00A07303" w:rsidRPr="006B3BD2" w14:paraId="14F1CEFD" w14:textId="77777777" w:rsidTr="00A07303">
        <w:tc>
          <w:tcPr>
            <w:tcW w:w="2394" w:type="dxa"/>
          </w:tcPr>
          <w:p w14:paraId="3554B6B0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2394" w:type="dxa"/>
            <w:vAlign w:val="center"/>
          </w:tcPr>
          <w:p w14:paraId="0DF14D97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 xml:space="preserve">Refer </w:t>
            </w:r>
            <w:proofErr w:type="gramStart"/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1.a</w:t>
            </w:r>
            <w:proofErr w:type="gramEnd"/>
          </w:p>
        </w:tc>
        <w:tc>
          <w:tcPr>
            <w:tcW w:w="2394" w:type="dxa"/>
          </w:tcPr>
          <w:p w14:paraId="7D3A508D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 xml:space="preserve">Refer </w:t>
            </w:r>
            <w:proofErr w:type="gramStart"/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1.b</w:t>
            </w:r>
            <w:proofErr w:type="gramEnd"/>
          </w:p>
        </w:tc>
        <w:tc>
          <w:tcPr>
            <w:tcW w:w="2394" w:type="dxa"/>
          </w:tcPr>
          <w:p w14:paraId="413121FD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Refer 1.c</w:t>
            </w:r>
          </w:p>
        </w:tc>
      </w:tr>
      <w:tr w:rsidR="00A07303" w:rsidRPr="006B3BD2" w14:paraId="491E0F0E" w14:textId="77777777" w:rsidTr="00A07303">
        <w:tc>
          <w:tcPr>
            <w:tcW w:w="2394" w:type="dxa"/>
          </w:tcPr>
          <w:p w14:paraId="1B9E7EDA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2394" w:type="dxa"/>
          </w:tcPr>
          <w:p w14:paraId="2A753ADA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 xml:space="preserve">Refer </w:t>
            </w:r>
            <w:proofErr w:type="gramStart"/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2.a</w:t>
            </w:r>
            <w:proofErr w:type="gramEnd"/>
          </w:p>
        </w:tc>
        <w:tc>
          <w:tcPr>
            <w:tcW w:w="2394" w:type="dxa"/>
          </w:tcPr>
          <w:p w14:paraId="6E5F85E0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 xml:space="preserve">Refer </w:t>
            </w:r>
            <w:proofErr w:type="gramStart"/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2.b</w:t>
            </w:r>
            <w:proofErr w:type="gramEnd"/>
          </w:p>
        </w:tc>
        <w:tc>
          <w:tcPr>
            <w:tcW w:w="2394" w:type="dxa"/>
          </w:tcPr>
          <w:p w14:paraId="619FC38E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Refer 2.c</w:t>
            </w:r>
          </w:p>
        </w:tc>
      </w:tr>
      <w:tr w:rsidR="00A07303" w:rsidRPr="006B3BD2" w14:paraId="0049AB7B" w14:textId="77777777" w:rsidTr="00A07303">
        <w:tc>
          <w:tcPr>
            <w:tcW w:w="2394" w:type="dxa"/>
          </w:tcPr>
          <w:p w14:paraId="21345837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2394" w:type="dxa"/>
            <w:vAlign w:val="center"/>
          </w:tcPr>
          <w:p w14:paraId="7028FE6F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 xml:space="preserve">Refer </w:t>
            </w:r>
            <w:proofErr w:type="gramStart"/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3.a</w:t>
            </w:r>
            <w:proofErr w:type="gramEnd"/>
          </w:p>
        </w:tc>
        <w:tc>
          <w:tcPr>
            <w:tcW w:w="2394" w:type="dxa"/>
          </w:tcPr>
          <w:p w14:paraId="6FB5DAF6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 xml:space="preserve">Refer </w:t>
            </w:r>
            <w:proofErr w:type="gramStart"/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3.b</w:t>
            </w:r>
            <w:proofErr w:type="gramEnd"/>
          </w:p>
        </w:tc>
        <w:tc>
          <w:tcPr>
            <w:tcW w:w="2394" w:type="dxa"/>
          </w:tcPr>
          <w:p w14:paraId="2E9E0C46" w14:textId="77777777" w:rsidR="00A07303" w:rsidRPr="006B3BD2" w:rsidRDefault="00A07303" w:rsidP="00A073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B3BD2">
              <w:rPr>
                <w:rFonts w:ascii="Times New Roman" w:hAnsi="Times New Roman"/>
                <w:sz w:val="28"/>
                <w:szCs w:val="28"/>
                <w:lang w:val="en-IN"/>
              </w:rPr>
              <w:t>Refer 3.c</w:t>
            </w:r>
          </w:p>
        </w:tc>
      </w:tr>
    </w:tbl>
    <w:p w14:paraId="066273B7" w14:textId="77777777" w:rsidR="00A07303" w:rsidRPr="006B3BD2" w:rsidRDefault="00A07303" w:rsidP="005577D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7B5EB87" w14:textId="77777777" w:rsidR="006B3BD2" w:rsidRDefault="008A74A2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.</w:t>
      </w:r>
    </w:p>
    <w:p w14:paraId="719EE9D7" w14:textId="77777777" w:rsidR="006B3BD2" w:rsidRDefault="006B3BD2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566414EF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92B38A2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19902B6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F7A8606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293261F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D6F1E03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2F6CA93D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F55A562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9929D97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D3F228F" w14:textId="53B67425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Figure 1.a</w:t>
      </w:r>
    </w:p>
    <w:p w14:paraId="4B8AED17" w14:textId="77777777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61FCF9F" w14:textId="77777777" w:rsidR="00D1422B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03C0AE6" w14:textId="15583DEA" w:rsidR="000C1987" w:rsidRDefault="0051705C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51705C">
        <w:rPr>
          <w:rFonts w:ascii="Times New Roman" w:hAnsi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54BF7D2" wp14:editId="12BC5BC9">
            <wp:extent cx="5943600" cy="2397125"/>
            <wp:effectExtent l="0" t="0" r="0" b="3175"/>
            <wp:docPr id="6778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C26" w14:textId="77777777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FB46604" w14:textId="4D21E002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1.b</w:t>
      </w:r>
    </w:p>
    <w:p w14:paraId="610733D5" w14:textId="77777777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2EEFCEF8" w14:textId="2F78CA03" w:rsidR="000C1987" w:rsidRDefault="0051705C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51705C">
        <w:rPr>
          <w:rFonts w:ascii="Times New Roman" w:hAnsi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7EA9C7F" wp14:editId="0B96645C">
            <wp:extent cx="5943600" cy="3099435"/>
            <wp:effectExtent l="0" t="0" r="0" b="5715"/>
            <wp:docPr id="207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82CE" w14:textId="77777777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CD2C796" w14:textId="05A2B052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1.c</w:t>
      </w:r>
    </w:p>
    <w:p w14:paraId="0CF1F325" w14:textId="77777777" w:rsidR="00FF462E" w:rsidRDefault="00FF462E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2C2C4035" w14:textId="7297E791" w:rsidR="003B246A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89B91DF" wp14:editId="1337FCF1">
            <wp:extent cx="4959985" cy="3726815"/>
            <wp:effectExtent l="0" t="0" r="0" b="6985"/>
            <wp:docPr id="455517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17508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EAAC" w14:textId="77777777" w:rsidR="00D83359" w:rsidRDefault="00D83359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BC9CA92" w14:textId="6EFBB1BA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2.a</w:t>
      </w:r>
    </w:p>
    <w:p w14:paraId="1D7D6354" w14:textId="6AEC4B73" w:rsidR="00D83359" w:rsidRDefault="00DE7FCF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DE7FCF">
        <w:rPr>
          <w:rFonts w:ascii="Times New Roman" w:hAnsi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61764F4" wp14:editId="7236041E">
            <wp:extent cx="5943600" cy="2190115"/>
            <wp:effectExtent l="0" t="0" r="0" b="635"/>
            <wp:docPr id="4144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5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9847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6CCEFCD0" w14:textId="2A4B123F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2.b</w:t>
      </w:r>
    </w:p>
    <w:p w14:paraId="7730C1CB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CA44EF5" w14:textId="4D3FA5B2" w:rsidR="00D83359" w:rsidRDefault="00DE7FCF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DE7FCF">
        <w:rPr>
          <w:rFonts w:ascii="Times New Roman" w:hAnsi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DC472DC" wp14:editId="25EB1F3C">
            <wp:extent cx="5943600" cy="3110865"/>
            <wp:effectExtent l="0" t="0" r="0" b="0"/>
            <wp:docPr id="9160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5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882A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D6F5C39" w14:textId="77777777" w:rsidR="000C1987" w:rsidRDefault="000C198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3C97529" w14:textId="4974DBE1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2.c</w:t>
      </w:r>
    </w:p>
    <w:p w14:paraId="5552D6DF" w14:textId="56FA7B0F" w:rsidR="003B246A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24FD819" wp14:editId="2C221545">
            <wp:extent cx="4170045" cy="3314700"/>
            <wp:effectExtent l="0" t="0" r="1905" b="0"/>
            <wp:docPr id="2091186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6812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04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4F7D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211F45B" w14:textId="7EF8E31F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Figure 3.a</w:t>
      </w:r>
    </w:p>
    <w:p w14:paraId="68410363" w14:textId="2DB0949A" w:rsidR="003B246A" w:rsidRDefault="008121E4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8121E4">
        <w:rPr>
          <w:rFonts w:ascii="Times New Roman" w:hAnsi="Times New Roman"/>
          <w:b/>
          <w:bCs/>
          <w:sz w:val="28"/>
          <w:szCs w:val="28"/>
          <w:u w:val="single"/>
        </w:rPr>
        <w:drawing>
          <wp:inline distT="0" distB="0" distL="0" distR="0" wp14:anchorId="6A41A3B2" wp14:editId="1D886F92">
            <wp:extent cx="5943600" cy="2314575"/>
            <wp:effectExtent l="0" t="0" r="0" b="9525"/>
            <wp:docPr id="65989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2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4CD" w14:textId="77777777" w:rsidR="00E372C0" w:rsidRDefault="00E372C0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4F9F640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6D23B703" w14:textId="113B146A" w:rsidR="00F35F57" w:rsidRDefault="00F35F5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3.b</w:t>
      </w:r>
    </w:p>
    <w:p w14:paraId="32F07A4E" w14:textId="77777777" w:rsidR="00F35F57" w:rsidRDefault="00F35F5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189282F" w14:textId="2D720632" w:rsidR="00F35F57" w:rsidRDefault="008121E4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8121E4">
        <w:rPr>
          <w:rFonts w:ascii="Times New Roman" w:hAnsi="Times New Roman"/>
          <w:b/>
          <w:bCs/>
          <w:sz w:val="28"/>
          <w:szCs w:val="28"/>
          <w:u w:val="single"/>
        </w:rPr>
        <w:drawing>
          <wp:inline distT="0" distB="0" distL="0" distR="0" wp14:anchorId="0A6480E9" wp14:editId="6958FA4A">
            <wp:extent cx="5943600" cy="3081020"/>
            <wp:effectExtent l="0" t="0" r="0" b="5080"/>
            <wp:docPr id="113711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9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F57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</w:p>
    <w:p w14:paraId="72CDD1F2" w14:textId="77777777" w:rsidR="00F35F57" w:rsidRDefault="00F35F5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B786F97" w14:textId="45D761C0" w:rsidR="003B246A" w:rsidRDefault="00F35F5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Figure 3.c</w:t>
      </w:r>
    </w:p>
    <w:p w14:paraId="46154D27" w14:textId="77777777" w:rsidR="00F35F57" w:rsidRDefault="00F35F57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6B323942" w14:textId="08188216" w:rsidR="00F35F57" w:rsidRDefault="00D1422B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F434276" wp14:editId="425972BF">
            <wp:extent cx="4412615" cy="3657600"/>
            <wp:effectExtent l="0" t="0" r="6985" b="0"/>
            <wp:docPr id="12014464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6493" name="Picture 1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71B3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25E86BE8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6C07CA5" w14:textId="77777777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2FDFA143" w14:textId="1876693B" w:rsidR="003B246A" w:rsidRDefault="003B246A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2EEF88A" w14:textId="7199AF1B" w:rsidR="000C1987" w:rsidRDefault="006E064E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6B3BD2">
        <w:rPr>
          <w:rFonts w:ascii="Times New Roman" w:hAnsi="Times New Roman"/>
          <w:b/>
          <w:bCs/>
          <w:sz w:val="28"/>
          <w:szCs w:val="28"/>
          <w:u w:val="single"/>
        </w:rPr>
        <w:t>POSSIBLE SOURCES OF ERRORS:</w:t>
      </w:r>
    </w:p>
    <w:p w14:paraId="02BA5326" w14:textId="77777777" w:rsidR="006B3BD2" w:rsidRPr="006B3BD2" w:rsidRDefault="006B3BD2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14:paraId="2F85F09C" w14:textId="5D8E8D9B" w:rsidR="00A07303" w:rsidRPr="006B3BD2" w:rsidRDefault="00A07303" w:rsidP="00A07303">
      <w:pPr>
        <w:numPr>
          <w:ilvl w:val="0"/>
          <w:numId w:val="21"/>
        </w:numPr>
        <w:autoSpaceDE w:val="0"/>
        <w:autoSpaceDN w:val="0"/>
        <w:adjustRightInd w:val="0"/>
        <w:spacing w:after="0"/>
        <w:rPr>
          <w:bCs/>
          <w:sz w:val="28"/>
          <w:szCs w:val="28"/>
          <w:lang w:val="en-IN"/>
        </w:rPr>
      </w:pPr>
      <w:r w:rsidRPr="006B3BD2">
        <w:rPr>
          <w:rFonts w:ascii="Times New Roman" w:eastAsia="Times New Roman" w:hAnsi="Times New Roman"/>
          <w:sz w:val="28"/>
          <w:szCs w:val="28"/>
          <w:lang w:val="en-IN" w:eastAsia="en-IN"/>
        </w:rPr>
        <w:t xml:space="preserve"> </w:t>
      </w:r>
      <w:r w:rsidRPr="006B3BD2">
        <w:rPr>
          <w:bCs/>
          <w:sz w:val="28"/>
          <w:szCs w:val="28"/>
          <w:lang w:val="en-IN"/>
        </w:rPr>
        <w:t>If the IP addresses on the PCs are entered incorrectly, the devices may not be able to communicate with each other.</w:t>
      </w:r>
    </w:p>
    <w:p w14:paraId="406C5F59" w14:textId="77777777" w:rsidR="00A07303" w:rsidRPr="006B3BD2" w:rsidRDefault="00A07303" w:rsidP="00A07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  <w:lang w:val="en-IN"/>
        </w:rPr>
      </w:pPr>
      <w:r w:rsidRPr="006B3BD2">
        <w:rPr>
          <w:rFonts w:ascii="Times New Roman" w:hAnsi="Times New Roman"/>
          <w:bCs/>
          <w:sz w:val="28"/>
          <w:szCs w:val="28"/>
          <w:lang w:val="en-IN"/>
        </w:rPr>
        <w:t>Using the wrong type of cable or making loose/incorrect connections between switches and PCs can cause network failure.</w:t>
      </w:r>
    </w:p>
    <w:p w14:paraId="1892A889" w14:textId="77777777" w:rsidR="00A07303" w:rsidRPr="006B3BD2" w:rsidRDefault="00A07303" w:rsidP="00A07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  <w:lang w:val="en-IN"/>
        </w:rPr>
      </w:pPr>
      <w:r w:rsidRPr="006B3BD2">
        <w:rPr>
          <w:rFonts w:ascii="Times New Roman" w:hAnsi="Times New Roman"/>
          <w:bCs/>
          <w:sz w:val="28"/>
          <w:szCs w:val="28"/>
          <w:lang w:val="en-IN"/>
        </w:rPr>
        <w:t>If the simulation mode is not selected properly or packets are not captured correctly in Cisco Packet Tracer, the data transfer may not be displayed as expected.</w:t>
      </w:r>
    </w:p>
    <w:p w14:paraId="642A78AF" w14:textId="5A8BA2A2" w:rsidR="00A9703F" w:rsidRPr="006B3BD2" w:rsidRDefault="00A9703F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  <w:u w:val="single"/>
        </w:rPr>
      </w:pPr>
    </w:p>
    <w:p w14:paraId="58B99D44" w14:textId="77777777" w:rsidR="008A74A2" w:rsidRPr="006B3BD2" w:rsidRDefault="008A74A2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14:paraId="41F69F58" w14:textId="77777777" w:rsidR="00BE47E5" w:rsidRDefault="00BE47E5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283B5C6" w14:textId="77777777" w:rsidR="00BE47E5" w:rsidRDefault="00BE47E5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9597144" w14:textId="77777777" w:rsidR="00BE47E5" w:rsidRDefault="00BE47E5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C836297" w14:textId="77777777" w:rsidR="00BE47E5" w:rsidRDefault="00BE47E5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CA2D715" w14:textId="77777777" w:rsidR="00BE47E5" w:rsidRDefault="00BE47E5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63D32479" w14:textId="376A1B37" w:rsidR="006C0D59" w:rsidRPr="006B3BD2" w:rsidRDefault="008A74A2" w:rsidP="006C0D5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6B3BD2">
        <w:rPr>
          <w:rFonts w:ascii="Times New Roman" w:hAnsi="Times New Roman"/>
          <w:b/>
          <w:bCs/>
          <w:sz w:val="28"/>
          <w:szCs w:val="28"/>
          <w:u w:val="single"/>
        </w:rPr>
        <w:t>CONCLUSION:</w:t>
      </w:r>
      <w:r w:rsidRPr="006B3BD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39810324" w14:textId="77777777" w:rsidR="006E064E" w:rsidRPr="006B3BD2" w:rsidRDefault="006E064E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9682744" w14:textId="5A066D85" w:rsidR="006358F8" w:rsidRPr="006358F8" w:rsidRDefault="006358F8" w:rsidP="006358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IN"/>
        </w:rPr>
      </w:pPr>
      <w:r w:rsidRPr="006358F8">
        <w:rPr>
          <w:rFonts w:ascii="Times New Roman" w:hAnsi="Times New Roman"/>
          <w:sz w:val="28"/>
          <w:szCs w:val="28"/>
        </w:rPr>
        <w:t>In conclusion, LAN (Local Area Network) is a network that connects multiple computers and devices within a limited area such as a home, school, or office. It allows users to share resources like files, printers, and internet connections easily and quickly. LAN is cost-effective, reliable, and provides high-speed communication, making it widely used in organizations and institutions.</w:t>
      </w:r>
    </w:p>
    <w:p w14:paraId="7BC54B6A" w14:textId="77777777" w:rsidR="00FF462E" w:rsidRPr="00F9106F" w:rsidRDefault="00FF462E" w:rsidP="006C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5625193" w14:textId="77777777" w:rsidR="006E064E" w:rsidRPr="006B3BD2" w:rsidRDefault="006E064E" w:rsidP="00571373">
      <w:pPr>
        <w:autoSpaceDE w:val="0"/>
        <w:autoSpaceDN w:val="0"/>
        <w:adjustRightInd w:val="0"/>
        <w:spacing w:after="120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6B3BD2">
        <w:rPr>
          <w:rFonts w:ascii="Times New Roman" w:hAnsi="Times New Roman"/>
          <w:b/>
          <w:sz w:val="28"/>
          <w:szCs w:val="28"/>
          <w:u w:val="single"/>
        </w:rPr>
        <w:t>PRECAUTIONS:</w:t>
      </w:r>
    </w:p>
    <w:p w14:paraId="0F2A5D32" w14:textId="2F15A6C9" w:rsidR="006B3BD2" w:rsidRPr="006B3BD2" w:rsidRDefault="006B3BD2" w:rsidP="006B3BD2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>
        <w:rPr>
          <w:rFonts w:eastAsiaTheme="minorEastAsia"/>
          <w:sz w:val="28"/>
          <w:szCs w:val="28"/>
          <w:lang w:val="en-IN"/>
        </w:rPr>
        <w:t xml:space="preserve">       </w:t>
      </w:r>
      <w:r w:rsidRPr="006B3BD2">
        <w:rPr>
          <w:rFonts w:eastAsiaTheme="minorEastAsia"/>
          <w:sz w:val="28"/>
          <w:szCs w:val="28"/>
          <w:lang w:val="en-IN"/>
        </w:rPr>
        <w:t>1.  Make sure that every device has a unique IP address and all IPs belong to</w:t>
      </w:r>
      <w:r>
        <w:rPr>
          <w:rFonts w:eastAsiaTheme="minorEastAsia"/>
          <w:sz w:val="28"/>
          <w:szCs w:val="28"/>
          <w:lang w:val="en-IN"/>
        </w:rPr>
        <w:t xml:space="preserve">   </w:t>
      </w:r>
      <w:r w:rsidRPr="006B3BD2">
        <w:rPr>
          <w:rFonts w:eastAsiaTheme="minorEastAsia"/>
          <w:sz w:val="28"/>
          <w:szCs w:val="28"/>
          <w:lang w:val="en-IN"/>
        </w:rPr>
        <w:t>the same network range.</w:t>
      </w:r>
    </w:p>
    <w:p w14:paraId="67460BB9" w14:textId="57180132" w:rsidR="006B3BD2" w:rsidRPr="006B3BD2" w:rsidRDefault="006B3BD2" w:rsidP="006B3BD2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>
        <w:rPr>
          <w:rFonts w:eastAsiaTheme="minorEastAsia"/>
          <w:sz w:val="28"/>
          <w:szCs w:val="28"/>
          <w:lang w:val="en-IN"/>
        </w:rPr>
        <w:t xml:space="preserve">        </w:t>
      </w:r>
      <w:r w:rsidRPr="006B3BD2">
        <w:rPr>
          <w:rFonts w:eastAsiaTheme="minorEastAsia"/>
          <w:sz w:val="28"/>
          <w:szCs w:val="28"/>
          <w:lang w:val="en-IN"/>
        </w:rPr>
        <w:t>2.  Always use the correct Fast Ethernet cables when connecting PCs and switches.</w:t>
      </w:r>
    </w:p>
    <w:p w14:paraId="053C99C5" w14:textId="1CE0C3A5" w:rsidR="006B3BD2" w:rsidRDefault="006B3BD2" w:rsidP="006B3BD2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>
        <w:rPr>
          <w:rFonts w:eastAsiaTheme="minorEastAsia"/>
          <w:sz w:val="28"/>
          <w:szCs w:val="28"/>
          <w:lang w:val="en-IN"/>
        </w:rPr>
        <w:t xml:space="preserve">        </w:t>
      </w:r>
      <w:r w:rsidRPr="006B3BD2">
        <w:rPr>
          <w:rFonts w:eastAsiaTheme="minorEastAsia"/>
          <w:sz w:val="28"/>
          <w:szCs w:val="28"/>
          <w:lang w:val="en-IN"/>
        </w:rPr>
        <w:t>3.  Check all device connections and configuration settings carefully before starting the simulation.</w:t>
      </w:r>
    </w:p>
    <w:p w14:paraId="2026B04D" w14:textId="77777777" w:rsidR="003A3F62" w:rsidRDefault="003A3F62" w:rsidP="006B3BD2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</w:p>
    <w:p w14:paraId="6FD0C4CD" w14:textId="3C3AC7BC" w:rsidR="003A3F62" w:rsidRPr="003A3F62" w:rsidRDefault="003A3F62" w:rsidP="003A3F62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bCs/>
          <w:sz w:val="28"/>
          <w:szCs w:val="28"/>
          <w:u w:val="single"/>
          <w:lang w:val="en-IN"/>
        </w:rPr>
      </w:pPr>
      <w:r w:rsidRPr="003A3F62">
        <w:rPr>
          <w:rFonts w:eastAsiaTheme="minorEastAsia"/>
          <w:b/>
          <w:bCs/>
          <w:sz w:val="28"/>
          <w:szCs w:val="28"/>
          <w:u w:val="single"/>
          <w:lang w:val="en-IN"/>
        </w:rPr>
        <w:t>LEARNING OUTCOMES</w:t>
      </w:r>
      <w:r>
        <w:rPr>
          <w:rFonts w:eastAsiaTheme="minorEastAsia"/>
          <w:b/>
          <w:bCs/>
          <w:sz w:val="28"/>
          <w:szCs w:val="28"/>
          <w:u w:val="single"/>
          <w:lang w:val="en-IN"/>
        </w:rPr>
        <w:t>:</w:t>
      </w:r>
    </w:p>
    <w:p w14:paraId="371ACE08" w14:textId="2D59F366" w:rsidR="003A3F62" w:rsidRPr="003A3F62" w:rsidRDefault="003A3F62" w:rsidP="003A3F6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 w:rsidRPr="003A3F62">
        <w:rPr>
          <w:rFonts w:eastAsiaTheme="minorEastAsia"/>
          <w:sz w:val="28"/>
          <w:szCs w:val="28"/>
          <w:lang w:val="en-IN"/>
        </w:rPr>
        <w:t xml:space="preserve">Understood the concept and working of </w:t>
      </w:r>
      <w:r w:rsidR="00D1422B">
        <w:rPr>
          <w:rFonts w:eastAsiaTheme="minorEastAsia"/>
          <w:sz w:val="28"/>
          <w:szCs w:val="28"/>
          <w:lang w:val="en-IN"/>
        </w:rPr>
        <w:t>hybrid</w:t>
      </w:r>
      <w:r w:rsidRPr="003A3F62">
        <w:rPr>
          <w:rFonts w:eastAsiaTheme="minorEastAsia"/>
          <w:sz w:val="28"/>
          <w:szCs w:val="28"/>
          <w:lang w:val="en-IN"/>
        </w:rPr>
        <w:t xml:space="preserve"> topology in computer networks.</w:t>
      </w:r>
    </w:p>
    <w:p w14:paraId="1A5ECF91" w14:textId="35C11018" w:rsidR="003A3F62" w:rsidRPr="003A3F62" w:rsidRDefault="003A3F62" w:rsidP="003A3F6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 w:rsidRPr="003A3F62">
        <w:rPr>
          <w:rFonts w:eastAsiaTheme="minorEastAsia"/>
          <w:sz w:val="28"/>
          <w:szCs w:val="28"/>
          <w:lang w:val="en-IN"/>
        </w:rPr>
        <w:t xml:space="preserve">Learned how to design and simulate a </w:t>
      </w:r>
      <w:r w:rsidR="00D1422B">
        <w:rPr>
          <w:rFonts w:eastAsiaTheme="minorEastAsia"/>
          <w:sz w:val="28"/>
          <w:szCs w:val="28"/>
          <w:lang w:val="en-IN"/>
        </w:rPr>
        <w:t>hybrid</w:t>
      </w:r>
      <w:r w:rsidRPr="003A3F62">
        <w:rPr>
          <w:rFonts w:eastAsiaTheme="minorEastAsia"/>
          <w:sz w:val="28"/>
          <w:szCs w:val="28"/>
          <w:lang w:val="en-IN"/>
        </w:rPr>
        <w:t xml:space="preserve"> network using Cisco Packet Tracer.</w:t>
      </w:r>
    </w:p>
    <w:p w14:paraId="424DAC2B" w14:textId="77777777" w:rsidR="003A3F62" w:rsidRPr="003A3F62" w:rsidRDefault="003A3F62" w:rsidP="003A3F6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 w:rsidRPr="003A3F62">
        <w:rPr>
          <w:rFonts w:eastAsiaTheme="minorEastAsia"/>
          <w:sz w:val="28"/>
          <w:szCs w:val="28"/>
          <w:lang w:val="en-IN"/>
        </w:rPr>
        <w:t>Gained hands-on experience in connecting network devices and assigning IP addresses.</w:t>
      </w:r>
    </w:p>
    <w:p w14:paraId="38D2B3D4" w14:textId="77777777" w:rsidR="003A3F62" w:rsidRPr="003A3F62" w:rsidRDefault="003A3F62" w:rsidP="003A3F6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 w:rsidRPr="003A3F62">
        <w:rPr>
          <w:rFonts w:eastAsiaTheme="minorEastAsia"/>
          <w:sz w:val="28"/>
          <w:szCs w:val="28"/>
          <w:lang w:val="en-IN"/>
        </w:rPr>
        <w:t>Learned to test network connectivity using simulation mode and ping command.</w:t>
      </w:r>
    </w:p>
    <w:p w14:paraId="2DA8BFA7" w14:textId="45D48415" w:rsidR="003A3F62" w:rsidRPr="00D1422B" w:rsidRDefault="003A3F62" w:rsidP="006B3BD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  <w:lang w:val="en-IN"/>
        </w:rPr>
      </w:pPr>
      <w:r w:rsidRPr="003A3F62">
        <w:rPr>
          <w:rFonts w:eastAsiaTheme="minorEastAsia"/>
          <w:sz w:val="28"/>
          <w:szCs w:val="28"/>
          <w:lang w:val="en-IN"/>
        </w:rPr>
        <w:t>Understood the importance of fault tolerance and reliability in network communication.</w:t>
      </w:r>
    </w:p>
    <w:p w14:paraId="70A4BC3A" w14:textId="3276480A" w:rsidR="004F1BD8" w:rsidRPr="006B3BD2" w:rsidRDefault="004F1BD8" w:rsidP="004F1BD8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sectPr w:rsidR="004F1BD8" w:rsidRPr="006B3BD2" w:rsidSect="0000271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93455" w14:textId="77777777" w:rsidR="00654059" w:rsidRDefault="00654059" w:rsidP="00571373">
      <w:pPr>
        <w:spacing w:after="0" w:line="240" w:lineRule="auto"/>
      </w:pPr>
      <w:r>
        <w:separator/>
      </w:r>
    </w:p>
  </w:endnote>
  <w:endnote w:type="continuationSeparator" w:id="0">
    <w:p w14:paraId="7D07F8E6" w14:textId="77777777" w:rsidR="00654059" w:rsidRDefault="00654059" w:rsidP="00571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0326" w14:textId="77777777" w:rsidR="00B16E9D" w:rsidRDefault="00B16E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2362" w14:textId="58DFD051" w:rsidR="00571373" w:rsidRPr="00571373" w:rsidRDefault="00571373" w:rsidP="00571373">
    <w:pPr>
      <w:pStyle w:val="Header"/>
      <w:rPr>
        <w:b/>
      </w:rPr>
    </w:pPr>
    <w:r w:rsidRPr="00571373">
      <w:rPr>
        <w:b/>
      </w:rPr>
      <w:t xml:space="preserve">Department of </w:t>
    </w:r>
    <w:r w:rsidR="00B6224C">
      <w:rPr>
        <w:b/>
      </w:rPr>
      <w:t>CSE (AI-ML)</w:t>
    </w:r>
  </w:p>
  <w:p w14:paraId="3AA24756" w14:textId="7427176D" w:rsidR="00571373" w:rsidRPr="00571373" w:rsidRDefault="006F01CA" w:rsidP="00571373">
    <w:pPr>
      <w:pStyle w:val="Header"/>
      <w:rPr>
        <w:b/>
      </w:rPr>
    </w:pPr>
    <w:r>
      <w:rPr>
        <w:b/>
      </w:rPr>
      <w:t>A</w:t>
    </w:r>
    <w:r w:rsidR="00E27474">
      <w:rPr>
        <w:b/>
      </w:rPr>
      <w:t xml:space="preserve">dani University, </w:t>
    </w:r>
    <w:r>
      <w:rPr>
        <w:b/>
      </w:rPr>
      <w:t>Ahmedabad, Gujarat                                                                                                   Page no.</w:t>
    </w:r>
  </w:p>
  <w:p w14:paraId="7E9774D2" w14:textId="77777777" w:rsidR="00571373" w:rsidRDefault="005713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739A" w14:textId="77777777" w:rsidR="00B16E9D" w:rsidRDefault="00B16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FE4A8" w14:textId="77777777" w:rsidR="00654059" w:rsidRDefault="00654059" w:rsidP="00571373">
      <w:pPr>
        <w:spacing w:after="0" w:line="240" w:lineRule="auto"/>
      </w:pPr>
      <w:r>
        <w:separator/>
      </w:r>
    </w:p>
  </w:footnote>
  <w:footnote w:type="continuationSeparator" w:id="0">
    <w:p w14:paraId="099933A8" w14:textId="77777777" w:rsidR="00654059" w:rsidRDefault="00654059" w:rsidP="00571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DBAE" w14:textId="77777777" w:rsidR="00B16E9D" w:rsidRDefault="00B16E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6D13" w14:textId="08172C3B" w:rsidR="00326D97" w:rsidRPr="00326D97" w:rsidRDefault="00326D97" w:rsidP="00326D9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color w:val="000000"/>
        <w:sz w:val="28"/>
        <w:szCs w:val="28"/>
        <w:lang w:val="en-IN"/>
      </w:rPr>
    </w:pPr>
    <w:r w:rsidRPr="00326D97">
      <w:rPr>
        <w:rFonts w:ascii="Times New Roman" w:hAnsi="Times New Roman"/>
        <w:b/>
        <w:bCs/>
        <w:color w:val="000000"/>
        <w:sz w:val="28"/>
        <w:szCs w:val="28"/>
        <w:lang w:val="en-IN"/>
      </w:rPr>
      <w:t xml:space="preserve">Adani </w:t>
    </w:r>
    <w:r w:rsidR="000A0925">
      <w:rPr>
        <w:rFonts w:ascii="Times New Roman" w:hAnsi="Times New Roman"/>
        <w:b/>
        <w:bCs/>
        <w:color w:val="000000"/>
        <w:sz w:val="28"/>
        <w:szCs w:val="28"/>
        <w:lang w:val="en-IN"/>
      </w:rPr>
      <w:t>University</w:t>
    </w:r>
  </w:p>
  <w:p w14:paraId="50318A3F" w14:textId="61767432" w:rsidR="00326D97" w:rsidRPr="00326D97" w:rsidRDefault="00326D97" w:rsidP="00326D9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color w:val="000000"/>
        <w:sz w:val="24"/>
        <w:szCs w:val="24"/>
        <w:lang w:val="en-IN"/>
      </w:rPr>
    </w:pPr>
    <w:r w:rsidRPr="00326D97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Bachelor of </w:t>
    </w:r>
    <w:r w:rsidR="000A0925">
      <w:rPr>
        <w:rFonts w:ascii="Times New Roman" w:hAnsi="Times New Roman"/>
        <w:b/>
        <w:bCs/>
        <w:color w:val="000000"/>
        <w:sz w:val="24"/>
        <w:szCs w:val="24"/>
        <w:lang w:val="en-IN"/>
      </w:rPr>
      <w:t>Technology</w:t>
    </w:r>
    <w:r w:rsidR="006F01CA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 </w:t>
    </w:r>
  </w:p>
  <w:p w14:paraId="41BFC4D6" w14:textId="2DF925B5" w:rsidR="00326D97" w:rsidRDefault="00326D97" w:rsidP="00326D9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color w:val="000000"/>
        <w:sz w:val="24"/>
        <w:szCs w:val="24"/>
        <w:lang w:val="en-IN"/>
      </w:rPr>
    </w:pPr>
    <w:r w:rsidRPr="00326D97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Subject </w:t>
    </w:r>
    <w:r w:rsidR="006F01CA">
      <w:rPr>
        <w:rFonts w:ascii="Times New Roman" w:hAnsi="Times New Roman"/>
        <w:b/>
        <w:bCs/>
        <w:color w:val="000000"/>
        <w:sz w:val="24"/>
        <w:szCs w:val="24"/>
        <w:lang w:val="en-IN"/>
      </w:rPr>
      <w:t>N</w:t>
    </w:r>
    <w:r w:rsidRPr="00326D97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ame: </w:t>
    </w:r>
    <w:r w:rsidR="00E27474" w:rsidRPr="00E27474">
      <w:rPr>
        <w:rFonts w:ascii="Times New Roman" w:hAnsi="Times New Roman"/>
        <w:b/>
        <w:bCs/>
        <w:color w:val="000000"/>
        <w:sz w:val="24"/>
        <w:szCs w:val="24"/>
        <w:lang w:val="en-IN"/>
      </w:rPr>
      <w:t>Data Communication &amp; Computer Networks</w:t>
    </w:r>
  </w:p>
  <w:p w14:paraId="5DDC852A" w14:textId="77777777" w:rsidR="00480894" w:rsidRPr="00326D97" w:rsidRDefault="00480894" w:rsidP="00326D9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color w:val="000000"/>
        <w:sz w:val="24"/>
        <w:szCs w:val="24"/>
        <w:lang w:val="en-IN"/>
      </w:rPr>
    </w:pPr>
  </w:p>
  <w:p w14:paraId="35EEACF1" w14:textId="0CA2CE18" w:rsidR="00326D97" w:rsidRDefault="00326D97" w:rsidP="00480894">
    <w:pPr>
      <w:autoSpaceDE w:val="0"/>
      <w:autoSpaceDN w:val="0"/>
      <w:adjustRightInd w:val="0"/>
      <w:spacing w:after="0" w:line="240" w:lineRule="auto"/>
      <w:rPr>
        <w:rFonts w:ascii="Times New Roman" w:hAnsi="Times New Roman"/>
        <w:b/>
        <w:bCs/>
        <w:sz w:val="24"/>
        <w:szCs w:val="24"/>
        <w:lang w:val="en-IN"/>
      </w:rPr>
    </w:pPr>
    <w:r w:rsidRPr="00326D97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Subject Code: </w:t>
    </w:r>
    <w:r w:rsidR="000A0925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   </w:t>
    </w:r>
    <w:r w:rsidR="00480894" w:rsidRPr="00480894">
      <w:rPr>
        <w:rFonts w:ascii="Times New Roman" w:hAnsi="Times New Roman"/>
        <w:b/>
        <w:bCs/>
        <w:color w:val="000000"/>
        <w:sz w:val="24"/>
        <w:szCs w:val="24"/>
      </w:rPr>
      <w:t>EICCI24203</w:t>
    </w:r>
    <w:r w:rsidR="000A0925"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                       </w:t>
    </w:r>
    <w:r>
      <w:rPr>
        <w:rFonts w:ascii="Times New Roman" w:hAnsi="Times New Roman"/>
        <w:b/>
        <w:bCs/>
        <w:color w:val="000000"/>
        <w:sz w:val="24"/>
        <w:szCs w:val="24"/>
        <w:lang w:val="en-IN"/>
      </w:rPr>
      <w:t xml:space="preserve">                 </w:t>
    </w:r>
    <w:r w:rsidR="00480894">
      <w:rPr>
        <w:rFonts w:ascii="Times New Roman" w:hAnsi="Times New Roman"/>
        <w:b/>
        <w:bCs/>
        <w:sz w:val="24"/>
        <w:szCs w:val="24"/>
        <w:lang w:val="en-IN"/>
      </w:rPr>
      <w:t>Date:</w:t>
    </w:r>
    <w:r w:rsidR="00B16E9D">
      <w:rPr>
        <w:rFonts w:ascii="Times New Roman" w:hAnsi="Times New Roman"/>
        <w:b/>
        <w:bCs/>
        <w:sz w:val="24"/>
        <w:szCs w:val="24"/>
        <w:lang w:val="en-IN"/>
      </w:rPr>
      <w:t>12</w:t>
    </w:r>
    <w:r w:rsidR="00480894">
      <w:rPr>
        <w:rFonts w:ascii="Times New Roman" w:hAnsi="Times New Roman"/>
        <w:b/>
        <w:bCs/>
        <w:sz w:val="24"/>
        <w:szCs w:val="24"/>
        <w:lang w:val="en-IN"/>
      </w:rPr>
      <w:t>-</w:t>
    </w:r>
    <w:r w:rsidR="00FF462E">
      <w:rPr>
        <w:rFonts w:ascii="Times New Roman" w:hAnsi="Times New Roman"/>
        <w:b/>
        <w:bCs/>
        <w:sz w:val="24"/>
        <w:szCs w:val="24"/>
        <w:lang w:val="en-IN"/>
      </w:rPr>
      <w:t>02</w:t>
    </w:r>
    <w:r w:rsidR="00480894">
      <w:rPr>
        <w:rFonts w:ascii="Times New Roman" w:hAnsi="Times New Roman"/>
        <w:b/>
        <w:bCs/>
        <w:sz w:val="24"/>
        <w:szCs w:val="24"/>
        <w:lang w:val="en-IN"/>
      </w:rPr>
      <w:t>-2026</w:t>
    </w:r>
  </w:p>
  <w:p w14:paraId="4005CE99" w14:textId="77777777" w:rsidR="00480894" w:rsidRDefault="00D728A3" w:rsidP="00326D97">
    <w:pPr>
      <w:autoSpaceDE w:val="0"/>
      <w:autoSpaceDN w:val="0"/>
      <w:adjustRightInd w:val="0"/>
      <w:spacing w:after="0" w:line="240" w:lineRule="auto"/>
      <w:rPr>
        <w:rFonts w:ascii="Times New Roman" w:hAnsi="Times New Roman"/>
        <w:b/>
        <w:bCs/>
        <w:sz w:val="24"/>
        <w:szCs w:val="24"/>
        <w:lang w:val="en-IN"/>
      </w:rPr>
    </w:pPr>
    <w:r>
      <w:rPr>
        <w:rFonts w:ascii="Times New Roman" w:hAnsi="Times New Roman"/>
        <w:b/>
        <w:bCs/>
        <w:sz w:val="24"/>
        <w:szCs w:val="24"/>
        <w:lang w:val="en-IN"/>
      </w:rPr>
      <w:t>U</w:t>
    </w:r>
    <w:r w:rsidR="00B6224C">
      <w:rPr>
        <w:rFonts w:ascii="Times New Roman" w:hAnsi="Times New Roman"/>
        <w:b/>
        <w:bCs/>
        <w:sz w:val="24"/>
        <w:szCs w:val="24"/>
        <w:lang w:val="en-IN"/>
      </w:rPr>
      <w:t>R</w:t>
    </w:r>
    <w:r>
      <w:rPr>
        <w:rFonts w:ascii="Times New Roman" w:hAnsi="Times New Roman"/>
        <w:b/>
        <w:bCs/>
        <w:sz w:val="24"/>
        <w:szCs w:val="24"/>
        <w:lang w:val="en-IN"/>
      </w:rPr>
      <w:t>N</w:t>
    </w:r>
    <w:r w:rsidR="00326D97">
      <w:rPr>
        <w:rFonts w:ascii="Times New Roman" w:hAnsi="Times New Roman"/>
        <w:b/>
        <w:bCs/>
        <w:sz w:val="24"/>
        <w:szCs w:val="24"/>
        <w:lang w:val="en-IN"/>
      </w:rPr>
      <w:t xml:space="preserve">. No. </w:t>
    </w:r>
    <w:r w:rsidR="00480894">
      <w:rPr>
        <w:rFonts w:ascii="Times New Roman" w:hAnsi="Times New Roman"/>
        <w:b/>
        <w:bCs/>
        <w:sz w:val="24"/>
        <w:szCs w:val="24"/>
        <w:lang w:val="en-IN"/>
      </w:rPr>
      <w:t>2410111045</w:t>
    </w:r>
    <w:r w:rsidR="00326D97">
      <w:rPr>
        <w:rFonts w:ascii="Times New Roman" w:hAnsi="Times New Roman"/>
        <w:b/>
        <w:bCs/>
        <w:sz w:val="24"/>
        <w:szCs w:val="24"/>
        <w:lang w:val="en-IN"/>
      </w:rPr>
      <w:t xml:space="preserve">                                                   Name:    </w:t>
    </w:r>
    <w:r w:rsidR="00480894">
      <w:rPr>
        <w:rFonts w:ascii="Times New Roman" w:hAnsi="Times New Roman"/>
        <w:b/>
        <w:bCs/>
        <w:sz w:val="24"/>
        <w:szCs w:val="24"/>
        <w:lang w:val="en-IN"/>
      </w:rPr>
      <w:t>Akshita Jariwala</w:t>
    </w:r>
    <w:r w:rsidR="00326D97">
      <w:rPr>
        <w:rFonts w:ascii="Times New Roman" w:hAnsi="Times New Roman"/>
        <w:b/>
        <w:bCs/>
        <w:sz w:val="24"/>
        <w:szCs w:val="24"/>
        <w:lang w:val="en-IN"/>
      </w:rPr>
      <w:t xml:space="preserve"> </w:t>
    </w:r>
  </w:p>
  <w:p w14:paraId="1F5892E0" w14:textId="26EBB9E5" w:rsidR="00326D97" w:rsidRPr="00480894" w:rsidRDefault="00480894" w:rsidP="00326D97">
    <w:pPr>
      <w:autoSpaceDE w:val="0"/>
      <w:autoSpaceDN w:val="0"/>
      <w:adjustRightInd w:val="0"/>
      <w:spacing w:after="0" w:line="240" w:lineRule="auto"/>
      <w:rPr>
        <w:rFonts w:ascii="Times New Roman" w:hAnsi="Times New Roman"/>
        <w:b/>
        <w:bCs/>
        <w:sz w:val="24"/>
        <w:szCs w:val="24"/>
        <w:lang w:val="en-IN"/>
      </w:rPr>
    </w:pPr>
    <w:r>
      <w:rPr>
        <w:rFonts w:ascii="Times New Roman" w:hAnsi="Times New Roman"/>
        <w:b/>
        <w:bCs/>
        <w:sz w:val="24"/>
        <w:szCs w:val="24"/>
        <w:lang w:val="en-IN"/>
      </w:rPr>
      <w:t>Sec.CSE-A1</w:t>
    </w:r>
    <w:r w:rsidR="00326D97">
      <w:rPr>
        <w:rFonts w:ascii="Times New Roman" w:hAnsi="Times New Roman"/>
        <w:b/>
        <w:bCs/>
        <w:sz w:val="24"/>
        <w:szCs w:val="24"/>
        <w:lang w:val="en-IN"/>
      </w:rPr>
      <w:t xml:space="preserve">                                                            </w:t>
    </w:r>
    <w:r>
      <w:rPr>
        <w:rFonts w:ascii="Times New Roman" w:hAnsi="Times New Roman"/>
        <w:b/>
        <w:bCs/>
        <w:sz w:val="24"/>
        <w:szCs w:val="24"/>
        <w:lang w:val="en-IN"/>
      </w:rPr>
      <w:tab/>
      <w:t xml:space="preserve">     </w:t>
    </w:r>
    <w:r w:rsidRPr="00326D97">
      <w:rPr>
        <w:rFonts w:ascii="Times New Roman" w:hAnsi="Times New Roman"/>
        <w:b/>
        <w:bCs/>
        <w:sz w:val="24"/>
        <w:szCs w:val="24"/>
        <w:lang w:val="en-IN"/>
      </w:rPr>
      <w:t xml:space="preserve">Sem: </w:t>
    </w:r>
    <w:r>
      <w:rPr>
        <w:rFonts w:ascii="Times New Roman" w:hAnsi="Times New Roman"/>
        <w:b/>
        <w:bCs/>
        <w:sz w:val="24"/>
        <w:szCs w:val="24"/>
        <w:lang w:val="en-IN"/>
      </w:rPr>
      <w:t>4</w:t>
    </w:r>
    <w:r w:rsidRPr="00326D97">
      <w:rPr>
        <w:rFonts w:ascii="Times New Roman" w:hAnsi="Times New Roman"/>
        <w:b/>
        <w:bCs/>
        <w:sz w:val="24"/>
        <w:szCs w:val="24"/>
        <w:vertAlign w:val="superscript"/>
        <w:lang w:val="en-IN"/>
      </w:rPr>
      <w:t>th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6274" w14:textId="77777777" w:rsidR="00B16E9D" w:rsidRDefault="00B16E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52D"/>
    <w:multiLevelType w:val="multilevel"/>
    <w:tmpl w:val="8C984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2E54"/>
    <w:multiLevelType w:val="hybridMultilevel"/>
    <w:tmpl w:val="1DEAEF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8B2C56"/>
    <w:multiLevelType w:val="hybridMultilevel"/>
    <w:tmpl w:val="89CCC042"/>
    <w:lvl w:ilvl="0" w:tplc="28A6DD1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00EFF"/>
    <w:multiLevelType w:val="hybridMultilevel"/>
    <w:tmpl w:val="E78C8600"/>
    <w:lvl w:ilvl="0" w:tplc="1862B11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F6F91"/>
    <w:multiLevelType w:val="hybridMultilevel"/>
    <w:tmpl w:val="484ABA50"/>
    <w:lvl w:ilvl="0" w:tplc="020017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A43BF"/>
    <w:multiLevelType w:val="hybridMultilevel"/>
    <w:tmpl w:val="5D5E381A"/>
    <w:lvl w:ilvl="0" w:tplc="BB52D5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808A7"/>
    <w:multiLevelType w:val="multilevel"/>
    <w:tmpl w:val="4740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84E6C"/>
    <w:multiLevelType w:val="hybridMultilevel"/>
    <w:tmpl w:val="C4663028"/>
    <w:lvl w:ilvl="0" w:tplc="CD6E8C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B0ECF"/>
    <w:multiLevelType w:val="hybridMultilevel"/>
    <w:tmpl w:val="7C7AB612"/>
    <w:lvl w:ilvl="0" w:tplc="7B389496">
      <w:start w:val="1"/>
      <w:numFmt w:val="decimal"/>
      <w:lvlText w:val="%1."/>
      <w:lvlJc w:val="left"/>
      <w:pPr>
        <w:ind w:left="464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9" w15:restartNumberingAfterBreak="0">
    <w:nsid w:val="33FD3666"/>
    <w:multiLevelType w:val="hybridMultilevel"/>
    <w:tmpl w:val="5B30DBA6"/>
    <w:lvl w:ilvl="0" w:tplc="6EB23E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121C8"/>
    <w:multiLevelType w:val="hybridMultilevel"/>
    <w:tmpl w:val="6C86C24C"/>
    <w:lvl w:ilvl="0" w:tplc="5C6275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7F25FFF"/>
    <w:multiLevelType w:val="multilevel"/>
    <w:tmpl w:val="E9E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5AFD"/>
    <w:multiLevelType w:val="hybridMultilevel"/>
    <w:tmpl w:val="FE640416"/>
    <w:lvl w:ilvl="0" w:tplc="2F485A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47271"/>
    <w:multiLevelType w:val="hybridMultilevel"/>
    <w:tmpl w:val="1F740E56"/>
    <w:lvl w:ilvl="0" w:tplc="5F28FC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40A75"/>
    <w:multiLevelType w:val="hybridMultilevel"/>
    <w:tmpl w:val="AE3CD076"/>
    <w:lvl w:ilvl="0" w:tplc="03A2C0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C9117C"/>
    <w:multiLevelType w:val="multilevel"/>
    <w:tmpl w:val="01DE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73F43"/>
    <w:multiLevelType w:val="hybridMultilevel"/>
    <w:tmpl w:val="820ECE76"/>
    <w:lvl w:ilvl="0" w:tplc="258833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7470A"/>
    <w:multiLevelType w:val="hybridMultilevel"/>
    <w:tmpl w:val="0F187C06"/>
    <w:lvl w:ilvl="0" w:tplc="0B5E7F52">
      <w:start w:val="1"/>
      <w:numFmt w:val="decimal"/>
      <w:lvlText w:val="%1."/>
      <w:lvlJc w:val="left"/>
      <w:pPr>
        <w:ind w:left="464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56FEA"/>
    <w:multiLevelType w:val="hybridMultilevel"/>
    <w:tmpl w:val="D91CC620"/>
    <w:lvl w:ilvl="0" w:tplc="6150D3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6846E8"/>
    <w:multiLevelType w:val="hybridMultilevel"/>
    <w:tmpl w:val="EA4E54BE"/>
    <w:lvl w:ilvl="0" w:tplc="6C7089C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362BF"/>
    <w:multiLevelType w:val="hybridMultilevel"/>
    <w:tmpl w:val="14D69236"/>
    <w:lvl w:ilvl="0" w:tplc="B8CC12B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D21224"/>
    <w:multiLevelType w:val="multilevel"/>
    <w:tmpl w:val="57B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C3090"/>
    <w:multiLevelType w:val="hybridMultilevel"/>
    <w:tmpl w:val="0CE8644A"/>
    <w:lvl w:ilvl="0" w:tplc="EE9C6A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DB6F0E"/>
    <w:multiLevelType w:val="hybridMultilevel"/>
    <w:tmpl w:val="E2905A68"/>
    <w:lvl w:ilvl="0" w:tplc="BE5698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C1900"/>
    <w:multiLevelType w:val="hybridMultilevel"/>
    <w:tmpl w:val="862A8F54"/>
    <w:lvl w:ilvl="0" w:tplc="1C9CD7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371E5"/>
    <w:multiLevelType w:val="hybridMultilevel"/>
    <w:tmpl w:val="BE927A6C"/>
    <w:lvl w:ilvl="0" w:tplc="15BA01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853108">
    <w:abstractNumId w:val="10"/>
  </w:num>
  <w:num w:numId="2" w16cid:durableId="185339713">
    <w:abstractNumId w:val="13"/>
  </w:num>
  <w:num w:numId="3" w16cid:durableId="1557010040">
    <w:abstractNumId w:val="19"/>
  </w:num>
  <w:num w:numId="4" w16cid:durableId="2141723435">
    <w:abstractNumId w:val="8"/>
  </w:num>
  <w:num w:numId="5" w16cid:durableId="95945158">
    <w:abstractNumId w:val="23"/>
  </w:num>
  <w:num w:numId="6" w16cid:durableId="1307009186">
    <w:abstractNumId w:val="17"/>
  </w:num>
  <w:num w:numId="7" w16cid:durableId="112023875">
    <w:abstractNumId w:val="16"/>
  </w:num>
  <w:num w:numId="8" w16cid:durableId="1513256025">
    <w:abstractNumId w:val="2"/>
  </w:num>
  <w:num w:numId="9" w16cid:durableId="920793755">
    <w:abstractNumId w:val="3"/>
  </w:num>
  <w:num w:numId="10" w16cid:durableId="1122654417">
    <w:abstractNumId w:val="18"/>
  </w:num>
  <w:num w:numId="11" w16cid:durableId="813135159">
    <w:abstractNumId w:val="20"/>
  </w:num>
  <w:num w:numId="12" w16cid:durableId="627905309">
    <w:abstractNumId w:val="24"/>
  </w:num>
  <w:num w:numId="13" w16cid:durableId="2026440117">
    <w:abstractNumId w:val="5"/>
  </w:num>
  <w:num w:numId="14" w16cid:durableId="519202608">
    <w:abstractNumId w:val="22"/>
  </w:num>
  <w:num w:numId="15" w16cid:durableId="1569654292">
    <w:abstractNumId w:val="12"/>
  </w:num>
  <w:num w:numId="16" w16cid:durableId="2020696458">
    <w:abstractNumId w:val="4"/>
  </w:num>
  <w:num w:numId="17" w16cid:durableId="1826119246">
    <w:abstractNumId w:val="25"/>
  </w:num>
  <w:num w:numId="18" w16cid:durableId="913706291">
    <w:abstractNumId w:val="7"/>
  </w:num>
  <w:num w:numId="19" w16cid:durableId="986594519">
    <w:abstractNumId w:val="14"/>
  </w:num>
  <w:num w:numId="20" w16cid:durableId="108939683">
    <w:abstractNumId w:val="9"/>
  </w:num>
  <w:num w:numId="21" w16cid:durableId="155071363">
    <w:abstractNumId w:val="15"/>
  </w:num>
  <w:num w:numId="22" w16cid:durableId="799766858">
    <w:abstractNumId w:val="6"/>
  </w:num>
  <w:num w:numId="23" w16cid:durableId="867916727">
    <w:abstractNumId w:val="21"/>
  </w:num>
  <w:num w:numId="24" w16cid:durableId="1154637898">
    <w:abstractNumId w:val="11"/>
  </w:num>
  <w:num w:numId="25" w16cid:durableId="463740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91833929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B3"/>
    <w:rsid w:val="000006E4"/>
    <w:rsid w:val="00000DCE"/>
    <w:rsid w:val="00002713"/>
    <w:rsid w:val="0000384A"/>
    <w:rsid w:val="00005545"/>
    <w:rsid w:val="0000656E"/>
    <w:rsid w:val="000066C0"/>
    <w:rsid w:val="00011753"/>
    <w:rsid w:val="00012944"/>
    <w:rsid w:val="000276E2"/>
    <w:rsid w:val="00031041"/>
    <w:rsid w:val="000375D5"/>
    <w:rsid w:val="00037F3F"/>
    <w:rsid w:val="000404CB"/>
    <w:rsid w:val="0004286A"/>
    <w:rsid w:val="000518C4"/>
    <w:rsid w:val="00054429"/>
    <w:rsid w:val="00063CE1"/>
    <w:rsid w:val="00064797"/>
    <w:rsid w:val="000660F8"/>
    <w:rsid w:val="0007108A"/>
    <w:rsid w:val="0007755B"/>
    <w:rsid w:val="00095C05"/>
    <w:rsid w:val="000A0925"/>
    <w:rsid w:val="000A1A9C"/>
    <w:rsid w:val="000A5BA7"/>
    <w:rsid w:val="000B1C15"/>
    <w:rsid w:val="000B2178"/>
    <w:rsid w:val="000B624E"/>
    <w:rsid w:val="000C0240"/>
    <w:rsid w:val="000C0B68"/>
    <w:rsid w:val="000C1987"/>
    <w:rsid w:val="000C24A7"/>
    <w:rsid w:val="000C4D44"/>
    <w:rsid w:val="000D026F"/>
    <w:rsid w:val="000D44D1"/>
    <w:rsid w:val="000D465E"/>
    <w:rsid w:val="000D49C5"/>
    <w:rsid w:val="000D6D67"/>
    <w:rsid w:val="000E0154"/>
    <w:rsid w:val="000E1BDD"/>
    <w:rsid w:val="000E44E8"/>
    <w:rsid w:val="000E7593"/>
    <w:rsid w:val="000F4190"/>
    <w:rsid w:val="000F5CD9"/>
    <w:rsid w:val="000F60C8"/>
    <w:rsid w:val="000F615E"/>
    <w:rsid w:val="000F6B14"/>
    <w:rsid w:val="001013F4"/>
    <w:rsid w:val="0010209A"/>
    <w:rsid w:val="001024D0"/>
    <w:rsid w:val="00104C4A"/>
    <w:rsid w:val="00111C86"/>
    <w:rsid w:val="00111DF6"/>
    <w:rsid w:val="00115306"/>
    <w:rsid w:val="0012022C"/>
    <w:rsid w:val="00120880"/>
    <w:rsid w:val="00121225"/>
    <w:rsid w:val="00126B4F"/>
    <w:rsid w:val="0013281D"/>
    <w:rsid w:val="001349EE"/>
    <w:rsid w:val="0013523D"/>
    <w:rsid w:val="00136DF5"/>
    <w:rsid w:val="00140FCE"/>
    <w:rsid w:val="00141A6F"/>
    <w:rsid w:val="00141DA7"/>
    <w:rsid w:val="0015154A"/>
    <w:rsid w:val="00155C76"/>
    <w:rsid w:val="0016542C"/>
    <w:rsid w:val="001656D8"/>
    <w:rsid w:val="00166C59"/>
    <w:rsid w:val="00167E38"/>
    <w:rsid w:val="00170D23"/>
    <w:rsid w:val="001710FF"/>
    <w:rsid w:val="001755EE"/>
    <w:rsid w:val="00175EBD"/>
    <w:rsid w:val="0018312B"/>
    <w:rsid w:val="00184719"/>
    <w:rsid w:val="001853C3"/>
    <w:rsid w:val="00192744"/>
    <w:rsid w:val="00192FFF"/>
    <w:rsid w:val="00193452"/>
    <w:rsid w:val="001A227A"/>
    <w:rsid w:val="001A345A"/>
    <w:rsid w:val="001A61D9"/>
    <w:rsid w:val="001B1E09"/>
    <w:rsid w:val="001B408D"/>
    <w:rsid w:val="001B444F"/>
    <w:rsid w:val="001B4625"/>
    <w:rsid w:val="001B6075"/>
    <w:rsid w:val="001B64BD"/>
    <w:rsid w:val="001B705A"/>
    <w:rsid w:val="001C193F"/>
    <w:rsid w:val="001C1FF4"/>
    <w:rsid w:val="001C3344"/>
    <w:rsid w:val="001C61D8"/>
    <w:rsid w:val="001D4340"/>
    <w:rsid w:val="001E028B"/>
    <w:rsid w:val="001E083F"/>
    <w:rsid w:val="001E189D"/>
    <w:rsid w:val="001E2FB6"/>
    <w:rsid w:val="001F493C"/>
    <w:rsid w:val="001F676A"/>
    <w:rsid w:val="001F6808"/>
    <w:rsid w:val="001F75CC"/>
    <w:rsid w:val="001F7803"/>
    <w:rsid w:val="00202C51"/>
    <w:rsid w:val="00210546"/>
    <w:rsid w:val="002112F6"/>
    <w:rsid w:val="00220D77"/>
    <w:rsid w:val="00221B95"/>
    <w:rsid w:val="0022326B"/>
    <w:rsid w:val="00224DFA"/>
    <w:rsid w:val="00230BA8"/>
    <w:rsid w:val="00232CA3"/>
    <w:rsid w:val="00233A1F"/>
    <w:rsid w:val="002340E6"/>
    <w:rsid w:val="00237295"/>
    <w:rsid w:val="0024148D"/>
    <w:rsid w:val="00257028"/>
    <w:rsid w:val="002605C1"/>
    <w:rsid w:val="00263DA7"/>
    <w:rsid w:val="00264A5E"/>
    <w:rsid w:val="00266CFE"/>
    <w:rsid w:val="00271ADA"/>
    <w:rsid w:val="00272406"/>
    <w:rsid w:val="002736DB"/>
    <w:rsid w:val="00281D13"/>
    <w:rsid w:val="00282524"/>
    <w:rsid w:val="002834F8"/>
    <w:rsid w:val="002845CA"/>
    <w:rsid w:val="00285A74"/>
    <w:rsid w:val="00292550"/>
    <w:rsid w:val="00294BE5"/>
    <w:rsid w:val="00296073"/>
    <w:rsid w:val="002A0231"/>
    <w:rsid w:val="002A13E9"/>
    <w:rsid w:val="002A5327"/>
    <w:rsid w:val="002A5964"/>
    <w:rsid w:val="002A62DB"/>
    <w:rsid w:val="002A66B7"/>
    <w:rsid w:val="002B1AEF"/>
    <w:rsid w:val="002B477A"/>
    <w:rsid w:val="002C3DF0"/>
    <w:rsid w:val="002C4057"/>
    <w:rsid w:val="002C68C7"/>
    <w:rsid w:val="002D17EF"/>
    <w:rsid w:val="002D254F"/>
    <w:rsid w:val="002D3A80"/>
    <w:rsid w:val="002E1EE8"/>
    <w:rsid w:val="002E3514"/>
    <w:rsid w:val="002E5743"/>
    <w:rsid w:val="002F0D29"/>
    <w:rsid w:val="002F2834"/>
    <w:rsid w:val="002F2DFB"/>
    <w:rsid w:val="002F4DB0"/>
    <w:rsid w:val="00301A05"/>
    <w:rsid w:val="003024DC"/>
    <w:rsid w:val="00303EDD"/>
    <w:rsid w:val="00306F79"/>
    <w:rsid w:val="003167F0"/>
    <w:rsid w:val="00316970"/>
    <w:rsid w:val="00320C31"/>
    <w:rsid w:val="00322EC0"/>
    <w:rsid w:val="00326D97"/>
    <w:rsid w:val="003315A1"/>
    <w:rsid w:val="00334270"/>
    <w:rsid w:val="003359A4"/>
    <w:rsid w:val="00343CAC"/>
    <w:rsid w:val="00354C79"/>
    <w:rsid w:val="00354D3F"/>
    <w:rsid w:val="003552F9"/>
    <w:rsid w:val="00356414"/>
    <w:rsid w:val="0036790B"/>
    <w:rsid w:val="00373931"/>
    <w:rsid w:val="00381193"/>
    <w:rsid w:val="00390CA2"/>
    <w:rsid w:val="0039277F"/>
    <w:rsid w:val="00393916"/>
    <w:rsid w:val="003970C0"/>
    <w:rsid w:val="003A332A"/>
    <w:rsid w:val="003A3F62"/>
    <w:rsid w:val="003B0136"/>
    <w:rsid w:val="003B0F35"/>
    <w:rsid w:val="003B19B4"/>
    <w:rsid w:val="003B246A"/>
    <w:rsid w:val="003C7405"/>
    <w:rsid w:val="003D0894"/>
    <w:rsid w:val="003D2779"/>
    <w:rsid w:val="003F0FB3"/>
    <w:rsid w:val="003F27A9"/>
    <w:rsid w:val="00410AD4"/>
    <w:rsid w:val="00412345"/>
    <w:rsid w:val="00416262"/>
    <w:rsid w:val="00416FAA"/>
    <w:rsid w:val="004170F7"/>
    <w:rsid w:val="00421104"/>
    <w:rsid w:val="004326A9"/>
    <w:rsid w:val="00441C8B"/>
    <w:rsid w:val="00446220"/>
    <w:rsid w:val="00451B8F"/>
    <w:rsid w:val="00456F37"/>
    <w:rsid w:val="00457CEE"/>
    <w:rsid w:val="00462CC2"/>
    <w:rsid w:val="00464008"/>
    <w:rsid w:val="00465241"/>
    <w:rsid w:val="00465679"/>
    <w:rsid w:val="00466BBA"/>
    <w:rsid w:val="00466C19"/>
    <w:rsid w:val="004731D6"/>
    <w:rsid w:val="0047322F"/>
    <w:rsid w:val="00480894"/>
    <w:rsid w:val="004813BC"/>
    <w:rsid w:val="0048626D"/>
    <w:rsid w:val="00487E89"/>
    <w:rsid w:val="0049057D"/>
    <w:rsid w:val="00490679"/>
    <w:rsid w:val="00492A25"/>
    <w:rsid w:val="00496516"/>
    <w:rsid w:val="004A23EE"/>
    <w:rsid w:val="004A3DC5"/>
    <w:rsid w:val="004B03C8"/>
    <w:rsid w:val="004B48DE"/>
    <w:rsid w:val="004B4981"/>
    <w:rsid w:val="004B4EB2"/>
    <w:rsid w:val="004B64EE"/>
    <w:rsid w:val="004B7AB8"/>
    <w:rsid w:val="004C2892"/>
    <w:rsid w:val="004C37EE"/>
    <w:rsid w:val="004D0D70"/>
    <w:rsid w:val="004D340F"/>
    <w:rsid w:val="004D349A"/>
    <w:rsid w:val="004D3AAC"/>
    <w:rsid w:val="004D4867"/>
    <w:rsid w:val="004D48F9"/>
    <w:rsid w:val="004D5A52"/>
    <w:rsid w:val="004E0C95"/>
    <w:rsid w:val="004E1144"/>
    <w:rsid w:val="004E3A8A"/>
    <w:rsid w:val="004E5F90"/>
    <w:rsid w:val="004F1AFB"/>
    <w:rsid w:val="004F1BD8"/>
    <w:rsid w:val="004F3EC2"/>
    <w:rsid w:val="004F417D"/>
    <w:rsid w:val="004F51CD"/>
    <w:rsid w:val="004F7E97"/>
    <w:rsid w:val="00500824"/>
    <w:rsid w:val="005018A2"/>
    <w:rsid w:val="00501FF5"/>
    <w:rsid w:val="00502A68"/>
    <w:rsid w:val="00503477"/>
    <w:rsid w:val="005060A2"/>
    <w:rsid w:val="00510260"/>
    <w:rsid w:val="00511571"/>
    <w:rsid w:val="00511621"/>
    <w:rsid w:val="00511B49"/>
    <w:rsid w:val="0051705C"/>
    <w:rsid w:val="00522DDB"/>
    <w:rsid w:val="00526689"/>
    <w:rsid w:val="005267B2"/>
    <w:rsid w:val="0053383C"/>
    <w:rsid w:val="0053622B"/>
    <w:rsid w:val="00542A37"/>
    <w:rsid w:val="005444BD"/>
    <w:rsid w:val="00544D36"/>
    <w:rsid w:val="005561EC"/>
    <w:rsid w:val="005571C1"/>
    <w:rsid w:val="00557682"/>
    <w:rsid w:val="005577D7"/>
    <w:rsid w:val="00561166"/>
    <w:rsid w:val="005617D4"/>
    <w:rsid w:val="00564846"/>
    <w:rsid w:val="00571151"/>
    <w:rsid w:val="00571373"/>
    <w:rsid w:val="00571AE3"/>
    <w:rsid w:val="00573B19"/>
    <w:rsid w:val="00576532"/>
    <w:rsid w:val="0058354A"/>
    <w:rsid w:val="00585F9F"/>
    <w:rsid w:val="005868C7"/>
    <w:rsid w:val="00586A89"/>
    <w:rsid w:val="0059665C"/>
    <w:rsid w:val="00596D2E"/>
    <w:rsid w:val="005A05EF"/>
    <w:rsid w:val="005A121C"/>
    <w:rsid w:val="005A2F3C"/>
    <w:rsid w:val="005A7223"/>
    <w:rsid w:val="005B0602"/>
    <w:rsid w:val="005B1BC3"/>
    <w:rsid w:val="005B1EF8"/>
    <w:rsid w:val="005B2AED"/>
    <w:rsid w:val="005B515F"/>
    <w:rsid w:val="005B5294"/>
    <w:rsid w:val="005B7EF2"/>
    <w:rsid w:val="005C09D5"/>
    <w:rsid w:val="005C20E3"/>
    <w:rsid w:val="005C6633"/>
    <w:rsid w:val="005C6FB8"/>
    <w:rsid w:val="005D02D6"/>
    <w:rsid w:val="005D273F"/>
    <w:rsid w:val="005D769E"/>
    <w:rsid w:val="005E217E"/>
    <w:rsid w:val="005E49D1"/>
    <w:rsid w:val="005E4AC5"/>
    <w:rsid w:val="005E627D"/>
    <w:rsid w:val="005F031A"/>
    <w:rsid w:val="005F0939"/>
    <w:rsid w:val="005F13D4"/>
    <w:rsid w:val="005F25CE"/>
    <w:rsid w:val="005F2B45"/>
    <w:rsid w:val="005F3898"/>
    <w:rsid w:val="005F4F3E"/>
    <w:rsid w:val="005F7149"/>
    <w:rsid w:val="0060522B"/>
    <w:rsid w:val="0061419D"/>
    <w:rsid w:val="00615AEA"/>
    <w:rsid w:val="00616C32"/>
    <w:rsid w:val="0062603C"/>
    <w:rsid w:val="00631F57"/>
    <w:rsid w:val="0063442D"/>
    <w:rsid w:val="006358F8"/>
    <w:rsid w:val="00635AC5"/>
    <w:rsid w:val="00646D71"/>
    <w:rsid w:val="006477C4"/>
    <w:rsid w:val="00653021"/>
    <w:rsid w:val="00654059"/>
    <w:rsid w:val="00654232"/>
    <w:rsid w:val="00655147"/>
    <w:rsid w:val="00655521"/>
    <w:rsid w:val="00663A9A"/>
    <w:rsid w:val="00665E67"/>
    <w:rsid w:val="00667E38"/>
    <w:rsid w:val="00671398"/>
    <w:rsid w:val="0068222A"/>
    <w:rsid w:val="00682EDF"/>
    <w:rsid w:val="00683AE5"/>
    <w:rsid w:val="00685FE8"/>
    <w:rsid w:val="006860A7"/>
    <w:rsid w:val="00687928"/>
    <w:rsid w:val="006908C3"/>
    <w:rsid w:val="00690C17"/>
    <w:rsid w:val="006973BA"/>
    <w:rsid w:val="006A07E6"/>
    <w:rsid w:val="006A2467"/>
    <w:rsid w:val="006B3BD2"/>
    <w:rsid w:val="006B5714"/>
    <w:rsid w:val="006C05AB"/>
    <w:rsid w:val="006C0D59"/>
    <w:rsid w:val="006C191D"/>
    <w:rsid w:val="006C27AC"/>
    <w:rsid w:val="006C312F"/>
    <w:rsid w:val="006C3F72"/>
    <w:rsid w:val="006E064E"/>
    <w:rsid w:val="006E1890"/>
    <w:rsid w:val="006F01CA"/>
    <w:rsid w:val="006F7A46"/>
    <w:rsid w:val="00700C5A"/>
    <w:rsid w:val="0070165F"/>
    <w:rsid w:val="007021AF"/>
    <w:rsid w:val="007059AD"/>
    <w:rsid w:val="0070602F"/>
    <w:rsid w:val="00712FAD"/>
    <w:rsid w:val="00715B72"/>
    <w:rsid w:val="0072105D"/>
    <w:rsid w:val="00722B24"/>
    <w:rsid w:val="007233AF"/>
    <w:rsid w:val="00727339"/>
    <w:rsid w:val="007325C6"/>
    <w:rsid w:val="00732B0E"/>
    <w:rsid w:val="007333D4"/>
    <w:rsid w:val="00735766"/>
    <w:rsid w:val="0073669D"/>
    <w:rsid w:val="00742DD7"/>
    <w:rsid w:val="00744704"/>
    <w:rsid w:val="0075117E"/>
    <w:rsid w:val="00754680"/>
    <w:rsid w:val="00754AA0"/>
    <w:rsid w:val="00755D39"/>
    <w:rsid w:val="007568F5"/>
    <w:rsid w:val="00760A67"/>
    <w:rsid w:val="00762D94"/>
    <w:rsid w:val="00763856"/>
    <w:rsid w:val="00764B7E"/>
    <w:rsid w:val="00765040"/>
    <w:rsid w:val="007702EA"/>
    <w:rsid w:val="00771216"/>
    <w:rsid w:val="00772883"/>
    <w:rsid w:val="007748D4"/>
    <w:rsid w:val="00774DEE"/>
    <w:rsid w:val="00774E85"/>
    <w:rsid w:val="00775129"/>
    <w:rsid w:val="00777191"/>
    <w:rsid w:val="007823EA"/>
    <w:rsid w:val="00782EB3"/>
    <w:rsid w:val="0079646A"/>
    <w:rsid w:val="00797608"/>
    <w:rsid w:val="007A00FD"/>
    <w:rsid w:val="007A1064"/>
    <w:rsid w:val="007B0CA0"/>
    <w:rsid w:val="007B0E3B"/>
    <w:rsid w:val="007B23E8"/>
    <w:rsid w:val="007B78C3"/>
    <w:rsid w:val="007C1601"/>
    <w:rsid w:val="007D0F77"/>
    <w:rsid w:val="007E05A3"/>
    <w:rsid w:val="007E10B3"/>
    <w:rsid w:val="007E401B"/>
    <w:rsid w:val="007E544E"/>
    <w:rsid w:val="007F0AC8"/>
    <w:rsid w:val="007F2B76"/>
    <w:rsid w:val="007F73B3"/>
    <w:rsid w:val="008009B2"/>
    <w:rsid w:val="008012E7"/>
    <w:rsid w:val="00803107"/>
    <w:rsid w:val="00806F92"/>
    <w:rsid w:val="008121E4"/>
    <w:rsid w:val="008141EF"/>
    <w:rsid w:val="0081713E"/>
    <w:rsid w:val="0082615A"/>
    <w:rsid w:val="008264D9"/>
    <w:rsid w:val="008275D8"/>
    <w:rsid w:val="00832398"/>
    <w:rsid w:val="00836538"/>
    <w:rsid w:val="0083677B"/>
    <w:rsid w:val="0085022A"/>
    <w:rsid w:val="0085033B"/>
    <w:rsid w:val="008563C6"/>
    <w:rsid w:val="00860791"/>
    <w:rsid w:val="0086732D"/>
    <w:rsid w:val="00867CD5"/>
    <w:rsid w:val="00876536"/>
    <w:rsid w:val="00877C18"/>
    <w:rsid w:val="00892649"/>
    <w:rsid w:val="008940AE"/>
    <w:rsid w:val="0089567B"/>
    <w:rsid w:val="00897443"/>
    <w:rsid w:val="00897ACA"/>
    <w:rsid w:val="008A74A2"/>
    <w:rsid w:val="008B4DB0"/>
    <w:rsid w:val="008C44D6"/>
    <w:rsid w:val="008C4E93"/>
    <w:rsid w:val="008C5C39"/>
    <w:rsid w:val="008C7D32"/>
    <w:rsid w:val="008D0521"/>
    <w:rsid w:val="008D1D74"/>
    <w:rsid w:val="008D61AE"/>
    <w:rsid w:val="008D79FB"/>
    <w:rsid w:val="008E1003"/>
    <w:rsid w:val="008E57F4"/>
    <w:rsid w:val="008E5CB8"/>
    <w:rsid w:val="008E75C4"/>
    <w:rsid w:val="008F09D7"/>
    <w:rsid w:val="008F6017"/>
    <w:rsid w:val="008F7B38"/>
    <w:rsid w:val="009021FF"/>
    <w:rsid w:val="00902272"/>
    <w:rsid w:val="009047DA"/>
    <w:rsid w:val="00904E10"/>
    <w:rsid w:val="00905136"/>
    <w:rsid w:val="0090622B"/>
    <w:rsid w:val="00907089"/>
    <w:rsid w:val="009123C9"/>
    <w:rsid w:val="00917F88"/>
    <w:rsid w:val="00920789"/>
    <w:rsid w:val="00920C67"/>
    <w:rsid w:val="00934AA3"/>
    <w:rsid w:val="00937925"/>
    <w:rsid w:val="00940246"/>
    <w:rsid w:val="009452B0"/>
    <w:rsid w:val="009509BC"/>
    <w:rsid w:val="00953251"/>
    <w:rsid w:val="009535F9"/>
    <w:rsid w:val="00953ECB"/>
    <w:rsid w:val="0096300B"/>
    <w:rsid w:val="009723BE"/>
    <w:rsid w:val="00972531"/>
    <w:rsid w:val="009748F6"/>
    <w:rsid w:val="009768BF"/>
    <w:rsid w:val="0097797E"/>
    <w:rsid w:val="009804DA"/>
    <w:rsid w:val="00982216"/>
    <w:rsid w:val="009878E6"/>
    <w:rsid w:val="0099209B"/>
    <w:rsid w:val="00992ED9"/>
    <w:rsid w:val="00996F1C"/>
    <w:rsid w:val="009A2580"/>
    <w:rsid w:val="009A44F8"/>
    <w:rsid w:val="009A7DD8"/>
    <w:rsid w:val="009B122A"/>
    <w:rsid w:val="009B6610"/>
    <w:rsid w:val="009B75F0"/>
    <w:rsid w:val="009C5260"/>
    <w:rsid w:val="009D01AD"/>
    <w:rsid w:val="009D23B0"/>
    <w:rsid w:val="009D4FAC"/>
    <w:rsid w:val="009D4FB6"/>
    <w:rsid w:val="009D7BAD"/>
    <w:rsid w:val="009E142A"/>
    <w:rsid w:val="009E3C80"/>
    <w:rsid w:val="00A00D91"/>
    <w:rsid w:val="00A010DD"/>
    <w:rsid w:val="00A01487"/>
    <w:rsid w:val="00A0542A"/>
    <w:rsid w:val="00A06C70"/>
    <w:rsid w:val="00A07303"/>
    <w:rsid w:val="00A07D01"/>
    <w:rsid w:val="00A07DD4"/>
    <w:rsid w:val="00A13CBE"/>
    <w:rsid w:val="00A15A0C"/>
    <w:rsid w:val="00A169E1"/>
    <w:rsid w:val="00A2217A"/>
    <w:rsid w:val="00A24EF8"/>
    <w:rsid w:val="00A26341"/>
    <w:rsid w:val="00A31630"/>
    <w:rsid w:val="00A35BD7"/>
    <w:rsid w:val="00A37D93"/>
    <w:rsid w:val="00A42BAF"/>
    <w:rsid w:val="00A43D9F"/>
    <w:rsid w:val="00A43F5C"/>
    <w:rsid w:val="00A463FB"/>
    <w:rsid w:val="00A60F33"/>
    <w:rsid w:val="00A63923"/>
    <w:rsid w:val="00A64D4D"/>
    <w:rsid w:val="00A6527A"/>
    <w:rsid w:val="00A70AF6"/>
    <w:rsid w:val="00A733EA"/>
    <w:rsid w:val="00A73CF3"/>
    <w:rsid w:val="00A750F0"/>
    <w:rsid w:val="00A75530"/>
    <w:rsid w:val="00A87561"/>
    <w:rsid w:val="00A87D85"/>
    <w:rsid w:val="00A933E1"/>
    <w:rsid w:val="00A9703F"/>
    <w:rsid w:val="00A97FB1"/>
    <w:rsid w:val="00AA46C3"/>
    <w:rsid w:val="00AA4F2F"/>
    <w:rsid w:val="00AB42DF"/>
    <w:rsid w:val="00AC17AA"/>
    <w:rsid w:val="00AC474C"/>
    <w:rsid w:val="00AD0C29"/>
    <w:rsid w:val="00AD1E4D"/>
    <w:rsid w:val="00AD26E8"/>
    <w:rsid w:val="00AD449D"/>
    <w:rsid w:val="00AD6B53"/>
    <w:rsid w:val="00AE06E6"/>
    <w:rsid w:val="00AE1D09"/>
    <w:rsid w:val="00AE3C8D"/>
    <w:rsid w:val="00AE3CA9"/>
    <w:rsid w:val="00AE3E83"/>
    <w:rsid w:val="00AE3E89"/>
    <w:rsid w:val="00AE550B"/>
    <w:rsid w:val="00AF3878"/>
    <w:rsid w:val="00AF438E"/>
    <w:rsid w:val="00B0548F"/>
    <w:rsid w:val="00B06766"/>
    <w:rsid w:val="00B10579"/>
    <w:rsid w:val="00B121E6"/>
    <w:rsid w:val="00B14C70"/>
    <w:rsid w:val="00B1505E"/>
    <w:rsid w:val="00B16E9D"/>
    <w:rsid w:val="00B225E0"/>
    <w:rsid w:val="00B319BF"/>
    <w:rsid w:val="00B31F4D"/>
    <w:rsid w:val="00B32BB4"/>
    <w:rsid w:val="00B35107"/>
    <w:rsid w:val="00B36C5F"/>
    <w:rsid w:val="00B45BC3"/>
    <w:rsid w:val="00B463D2"/>
    <w:rsid w:val="00B53ABD"/>
    <w:rsid w:val="00B565BC"/>
    <w:rsid w:val="00B6039A"/>
    <w:rsid w:val="00B6224C"/>
    <w:rsid w:val="00B63145"/>
    <w:rsid w:val="00B71E89"/>
    <w:rsid w:val="00B731BB"/>
    <w:rsid w:val="00B74BBB"/>
    <w:rsid w:val="00B810EC"/>
    <w:rsid w:val="00B81211"/>
    <w:rsid w:val="00B8282C"/>
    <w:rsid w:val="00B90E78"/>
    <w:rsid w:val="00B957B5"/>
    <w:rsid w:val="00B9781D"/>
    <w:rsid w:val="00BA2073"/>
    <w:rsid w:val="00BA3385"/>
    <w:rsid w:val="00BA6E14"/>
    <w:rsid w:val="00BA78C8"/>
    <w:rsid w:val="00BB1957"/>
    <w:rsid w:val="00BB4221"/>
    <w:rsid w:val="00BB4485"/>
    <w:rsid w:val="00BC1B31"/>
    <w:rsid w:val="00BC438F"/>
    <w:rsid w:val="00BC5810"/>
    <w:rsid w:val="00BD056A"/>
    <w:rsid w:val="00BD1706"/>
    <w:rsid w:val="00BD5961"/>
    <w:rsid w:val="00BE111A"/>
    <w:rsid w:val="00BE180D"/>
    <w:rsid w:val="00BE2A35"/>
    <w:rsid w:val="00BE2A5F"/>
    <w:rsid w:val="00BE47E5"/>
    <w:rsid w:val="00BE6A65"/>
    <w:rsid w:val="00BF14C8"/>
    <w:rsid w:val="00BF1F7A"/>
    <w:rsid w:val="00BF712C"/>
    <w:rsid w:val="00BF7BBB"/>
    <w:rsid w:val="00C01217"/>
    <w:rsid w:val="00C01268"/>
    <w:rsid w:val="00C03DB7"/>
    <w:rsid w:val="00C23C53"/>
    <w:rsid w:val="00C2411F"/>
    <w:rsid w:val="00C25AFA"/>
    <w:rsid w:val="00C47EAB"/>
    <w:rsid w:val="00C5118E"/>
    <w:rsid w:val="00C511CB"/>
    <w:rsid w:val="00C520A9"/>
    <w:rsid w:val="00C564FA"/>
    <w:rsid w:val="00C56F0D"/>
    <w:rsid w:val="00C61A3E"/>
    <w:rsid w:val="00C6262E"/>
    <w:rsid w:val="00C6296B"/>
    <w:rsid w:val="00C65256"/>
    <w:rsid w:val="00C66A95"/>
    <w:rsid w:val="00C72FDD"/>
    <w:rsid w:val="00C804D7"/>
    <w:rsid w:val="00C839D8"/>
    <w:rsid w:val="00C87E11"/>
    <w:rsid w:val="00C91CEF"/>
    <w:rsid w:val="00C93B28"/>
    <w:rsid w:val="00C94812"/>
    <w:rsid w:val="00CA09ED"/>
    <w:rsid w:val="00CA149B"/>
    <w:rsid w:val="00CA32E1"/>
    <w:rsid w:val="00CA3451"/>
    <w:rsid w:val="00CA4FF3"/>
    <w:rsid w:val="00CB0878"/>
    <w:rsid w:val="00CB2272"/>
    <w:rsid w:val="00CB3CAF"/>
    <w:rsid w:val="00CB5621"/>
    <w:rsid w:val="00CB7005"/>
    <w:rsid w:val="00CC61EC"/>
    <w:rsid w:val="00CD368B"/>
    <w:rsid w:val="00CD38BA"/>
    <w:rsid w:val="00CD46F1"/>
    <w:rsid w:val="00CD4E10"/>
    <w:rsid w:val="00CD6698"/>
    <w:rsid w:val="00CD759E"/>
    <w:rsid w:val="00CE230E"/>
    <w:rsid w:val="00CE28AB"/>
    <w:rsid w:val="00CE5B98"/>
    <w:rsid w:val="00CF24FC"/>
    <w:rsid w:val="00CF7042"/>
    <w:rsid w:val="00CF7EA7"/>
    <w:rsid w:val="00D027EA"/>
    <w:rsid w:val="00D06B28"/>
    <w:rsid w:val="00D1239B"/>
    <w:rsid w:val="00D12961"/>
    <w:rsid w:val="00D1422B"/>
    <w:rsid w:val="00D16A23"/>
    <w:rsid w:val="00D17BF1"/>
    <w:rsid w:val="00D20731"/>
    <w:rsid w:val="00D20AAB"/>
    <w:rsid w:val="00D20FAF"/>
    <w:rsid w:val="00D222A7"/>
    <w:rsid w:val="00D22E4B"/>
    <w:rsid w:val="00D23FCD"/>
    <w:rsid w:val="00D31518"/>
    <w:rsid w:val="00D319BD"/>
    <w:rsid w:val="00D32FF7"/>
    <w:rsid w:val="00D33591"/>
    <w:rsid w:val="00D338F9"/>
    <w:rsid w:val="00D344C1"/>
    <w:rsid w:val="00D34641"/>
    <w:rsid w:val="00D447FD"/>
    <w:rsid w:val="00D45C02"/>
    <w:rsid w:val="00D463E8"/>
    <w:rsid w:val="00D51164"/>
    <w:rsid w:val="00D5159D"/>
    <w:rsid w:val="00D61163"/>
    <w:rsid w:val="00D612C9"/>
    <w:rsid w:val="00D625BD"/>
    <w:rsid w:val="00D66CA9"/>
    <w:rsid w:val="00D72740"/>
    <w:rsid w:val="00D728A3"/>
    <w:rsid w:val="00D774E3"/>
    <w:rsid w:val="00D77704"/>
    <w:rsid w:val="00D80D37"/>
    <w:rsid w:val="00D8167A"/>
    <w:rsid w:val="00D8214B"/>
    <w:rsid w:val="00D83359"/>
    <w:rsid w:val="00D83825"/>
    <w:rsid w:val="00D85E27"/>
    <w:rsid w:val="00D924E5"/>
    <w:rsid w:val="00D941BC"/>
    <w:rsid w:val="00DA18F7"/>
    <w:rsid w:val="00DA3FCE"/>
    <w:rsid w:val="00DA5402"/>
    <w:rsid w:val="00DA5BA1"/>
    <w:rsid w:val="00DA5E64"/>
    <w:rsid w:val="00DB2C24"/>
    <w:rsid w:val="00DB7665"/>
    <w:rsid w:val="00DB7D61"/>
    <w:rsid w:val="00DC4E41"/>
    <w:rsid w:val="00DD36BE"/>
    <w:rsid w:val="00DD45E2"/>
    <w:rsid w:val="00DD5AFB"/>
    <w:rsid w:val="00DD75A5"/>
    <w:rsid w:val="00DE0202"/>
    <w:rsid w:val="00DE675D"/>
    <w:rsid w:val="00DE7EAE"/>
    <w:rsid w:val="00DE7FCF"/>
    <w:rsid w:val="00DF14F9"/>
    <w:rsid w:val="00DF3556"/>
    <w:rsid w:val="00DF420A"/>
    <w:rsid w:val="00DF532A"/>
    <w:rsid w:val="00DF5F3B"/>
    <w:rsid w:val="00DF6601"/>
    <w:rsid w:val="00E02BC5"/>
    <w:rsid w:val="00E04BD4"/>
    <w:rsid w:val="00E148E1"/>
    <w:rsid w:val="00E14E98"/>
    <w:rsid w:val="00E249A5"/>
    <w:rsid w:val="00E26272"/>
    <w:rsid w:val="00E26496"/>
    <w:rsid w:val="00E270D4"/>
    <w:rsid w:val="00E27474"/>
    <w:rsid w:val="00E27ED3"/>
    <w:rsid w:val="00E305D1"/>
    <w:rsid w:val="00E31B68"/>
    <w:rsid w:val="00E338B6"/>
    <w:rsid w:val="00E342E6"/>
    <w:rsid w:val="00E372C0"/>
    <w:rsid w:val="00E40FB3"/>
    <w:rsid w:val="00E439D7"/>
    <w:rsid w:val="00E45EDB"/>
    <w:rsid w:val="00E468D1"/>
    <w:rsid w:val="00E511EA"/>
    <w:rsid w:val="00E5292B"/>
    <w:rsid w:val="00E6005C"/>
    <w:rsid w:val="00E627DD"/>
    <w:rsid w:val="00E714D8"/>
    <w:rsid w:val="00E73596"/>
    <w:rsid w:val="00E755DC"/>
    <w:rsid w:val="00E80D82"/>
    <w:rsid w:val="00E81158"/>
    <w:rsid w:val="00E83A44"/>
    <w:rsid w:val="00E84E14"/>
    <w:rsid w:val="00E8541A"/>
    <w:rsid w:val="00E9279C"/>
    <w:rsid w:val="00E93E20"/>
    <w:rsid w:val="00E96393"/>
    <w:rsid w:val="00E9711C"/>
    <w:rsid w:val="00EA0D75"/>
    <w:rsid w:val="00EA4038"/>
    <w:rsid w:val="00EA60B3"/>
    <w:rsid w:val="00EA678A"/>
    <w:rsid w:val="00EB2052"/>
    <w:rsid w:val="00EB4193"/>
    <w:rsid w:val="00EB7121"/>
    <w:rsid w:val="00EC3F71"/>
    <w:rsid w:val="00EC7343"/>
    <w:rsid w:val="00EC770B"/>
    <w:rsid w:val="00ED1544"/>
    <w:rsid w:val="00ED1CC9"/>
    <w:rsid w:val="00EE6B05"/>
    <w:rsid w:val="00EF0452"/>
    <w:rsid w:val="00EF6739"/>
    <w:rsid w:val="00F00388"/>
    <w:rsid w:val="00F02550"/>
    <w:rsid w:val="00F0272B"/>
    <w:rsid w:val="00F11D4F"/>
    <w:rsid w:val="00F129D3"/>
    <w:rsid w:val="00F141E4"/>
    <w:rsid w:val="00F16B61"/>
    <w:rsid w:val="00F1785A"/>
    <w:rsid w:val="00F20A9F"/>
    <w:rsid w:val="00F30591"/>
    <w:rsid w:val="00F30AE7"/>
    <w:rsid w:val="00F31D7D"/>
    <w:rsid w:val="00F35F57"/>
    <w:rsid w:val="00F35F5B"/>
    <w:rsid w:val="00F421D6"/>
    <w:rsid w:val="00F44CCA"/>
    <w:rsid w:val="00F44EF2"/>
    <w:rsid w:val="00F47D18"/>
    <w:rsid w:val="00F51860"/>
    <w:rsid w:val="00F52C6C"/>
    <w:rsid w:val="00F53365"/>
    <w:rsid w:val="00F554F6"/>
    <w:rsid w:val="00F55FB3"/>
    <w:rsid w:val="00F5789B"/>
    <w:rsid w:val="00F61035"/>
    <w:rsid w:val="00F67016"/>
    <w:rsid w:val="00F67D48"/>
    <w:rsid w:val="00F74494"/>
    <w:rsid w:val="00F75B2B"/>
    <w:rsid w:val="00F77B02"/>
    <w:rsid w:val="00F801BF"/>
    <w:rsid w:val="00F81A12"/>
    <w:rsid w:val="00F81A41"/>
    <w:rsid w:val="00F82898"/>
    <w:rsid w:val="00F83BD7"/>
    <w:rsid w:val="00F87238"/>
    <w:rsid w:val="00F9106F"/>
    <w:rsid w:val="00F94A52"/>
    <w:rsid w:val="00F958D0"/>
    <w:rsid w:val="00F97543"/>
    <w:rsid w:val="00FA01BA"/>
    <w:rsid w:val="00FA1818"/>
    <w:rsid w:val="00FA2FCC"/>
    <w:rsid w:val="00FA2FD6"/>
    <w:rsid w:val="00FB1C5C"/>
    <w:rsid w:val="00FC307C"/>
    <w:rsid w:val="00FC32FF"/>
    <w:rsid w:val="00FC42B7"/>
    <w:rsid w:val="00FC49D1"/>
    <w:rsid w:val="00FC4A03"/>
    <w:rsid w:val="00FC5270"/>
    <w:rsid w:val="00FC5EE7"/>
    <w:rsid w:val="00FC6C36"/>
    <w:rsid w:val="00FC6D71"/>
    <w:rsid w:val="00FC7095"/>
    <w:rsid w:val="00FC78A1"/>
    <w:rsid w:val="00FC7E39"/>
    <w:rsid w:val="00FD0A85"/>
    <w:rsid w:val="00FD118F"/>
    <w:rsid w:val="00FD2B20"/>
    <w:rsid w:val="00FD31D1"/>
    <w:rsid w:val="00FD3CEF"/>
    <w:rsid w:val="00FD7612"/>
    <w:rsid w:val="00FE2DAF"/>
    <w:rsid w:val="00FE342E"/>
    <w:rsid w:val="00FE4126"/>
    <w:rsid w:val="00FE6CAF"/>
    <w:rsid w:val="00FE73A5"/>
    <w:rsid w:val="00FF2E56"/>
    <w:rsid w:val="00FF3FEE"/>
    <w:rsid w:val="00FF462E"/>
    <w:rsid w:val="00FF6324"/>
    <w:rsid w:val="00FF67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90EE7"/>
  <w15:docId w15:val="{98A6D531-2B3C-4D4B-B848-F63D1C6E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06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2603C"/>
    <w:pPr>
      <w:ind w:left="720"/>
      <w:contextualSpacing/>
    </w:pPr>
  </w:style>
  <w:style w:type="table" w:styleId="TableGrid">
    <w:name w:val="Table Grid"/>
    <w:basedOn w:val="TableNormal"/>
    <w:uiPriority w:val="59"/>
    <w:rsid w:val="0062603C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4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44B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444B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rsid w:val="00544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444B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4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4BD"/>
  </w:style>
  <w:style w:type="paragraph" w:styleId="Footer">
    <w:name w:val="footer"/>
    <w:basedOn w:val="Normal"/>
    <w:link w:val="FooterChar"/>
    <w:uiPriority w:val="99"/>
    <w:unhideWhenUsed/>
    <w:rsid w:val="00544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4BD"/>
  </w:style>
  <w:style w:type="paragraph" w:styleId="BodyText">
    <w:name w:val="Body Text"/>
    <w:basedOn w:val="Normal"/>
    <w:link w:val="BodyTextChar"/>
    <w:rsid w:val="0090227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/>
      <w:szCs w:val="20"/>
    </w:rPr>
  </w:style>
  <w:style w:type="character" w:customStyle="1" w:styleId="BodyTextChar">
    <w:name w:val="Body Text Char"/>
    <w:basedOn w:val="DefaultParagraphFont"/>
    <w:link w:val="BodyText"/>
    <w:rsid w:val="00902272"/>
    <w:rPr>
      <w:rFonts w:ascii="Arial" w:eastAsia="Times New Roman" w:hAnsi="Arial"/>
      <w:sz w:val="22"/>
    </w:rPr>
  </w:style>
  <w:style w:type="character" w:customStyle="1" w:styleId="a">
    <w:name w:val="a"/>
    <w:basedOn w:val="DefaultParagraphFont"/>
    <w:rsid w:val="00E338B6"/>
  </w:style>
  <w:style w:type="paragraph" w:styleId="NormalWeb">
    <w:name w:val="Normal (Web)"/>
    <w:basedOn w:val="Normal"/>
    <w:uiPriority w:val="99"/>
    <w:semiHidden/>
    <w:unhideWhenUsed/>
    <w:rsid w:val="0048089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hek\Desktop\MICROPROCESSOR%20LAB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A2B2A-C8C5-4460-876C-87E4C504A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MICROPROCESSOR LAB.dot</Template>
  <TotalTime>2773</TotalTime>
  <Pages>8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</dc:creator>
  <cp:lastModifiedBy>Akshita Jariwala</cp:lastModifiedBy>
  <cp:revision>8</cp:revision>
  <cp:lastPrinted>2026-03-11T03:10:00Z</cp:lastPrinted>
  <dcterms:created xsi:type="dcterms:W3CDTF">2026-02-11T02:23:00Z</dcterms:created>
  <dcterms:modified xsi:type="dcterms:W3CDTF">2026-03-11T03:10:00Z</dcterms:modified>
</cp:coreProperties>
</file>